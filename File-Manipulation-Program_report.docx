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8428DA" w14:textId="3B7117E2" w:rsidR="00E81978" w:rsidRPr="004A5E90" w:rsidRDefault="009069A8" w:rsidP="00452D7E">
      <w:pPr>
        <w:pStyle w:val="Title"/>
        <w:rPr>
          <w:sz w:val="18"/>
          <w:szCs w:val="18"/>
        </w:rPr>
      </w:pPr>
      <w:r>
        <w:rPr>
          <w:rFonts w:ascii="Century Schoolbook" w:eastAsiaTheme="minorEastAsia" w:hAnsi="Century Schoolbook" w:cstheme="minorBidi"/>
          <w:b/>
          <w:bCs/>
          <w:noProof/>
          <w:color w:val="464B56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05452A6" wp14:editId="09F87546">
                <wp:simplePos x="0" y="0"/>
                <wp:positionH relativeFrom="margin">
                  <wp:posOffset>5235575</wp:posOffset>
                </wp:positionH>
                <wp:positionV relativeFrom="paragraph">
                  <wp:posOffset>-207282</wp:posOffset>
                </wp:positionV>
                <wp:extent cx="1230085" cy="1208314"/>
                <wp:effectExtent l="0" t="0" r="8255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0085" cy="12083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DF3F057" w14:textId="4E58EC73" w:rsidR="009069A8" w:rsidRDefault="009069A8" w:rsidP="009069A8">
                            <w:pPr>
                              <w:ind w:firstLine="0"/>
                            </w:pPr>
                            <w:r w:rsidRPr="009069A8">
                              <w:rPr>
                                <w:noProof/>
                              </w:rPr>
                              <w:drawing>
                                <wp:inline distT="0" distB="0" distL="0" distR="0" wp14:anchorId="4473D776" wp14:editId="47FB5645">
                                  <wp:extent cx="1048879" cy="1001486"/>
                                  <wp:effectExtent l="0" t="0" r="0" b="8255"/>
                                  <wp:docPr id="39" name="Picture 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9"/>
                                          <a:srcRect l="20972" r="2093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8374" cy="1020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5452A6" id="_x0000_t202" coordsize="21600,21600" o:spt="202" path="m,l,21600r21600,l21600,xe">
                <v:stroke joinstyle="miter"/>
                <v:path gradientshapeok="t" o:connecttype="rect"/>
              </v:shapetype>
              <v:shape id="Text Box 37" o:spid="_x0000_s1026" type="#_x0000_t202" style="position:absolute;left:0;text-align:left;margin-left:412.25pt;margin-top:-16.3pt;width:96.85pt;height:95.1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" fillcolor="white [3201]" stroked="f" strokeweight=".5pt">
                <v:textbox>
                  <w:txbxContent>
                    <w:p w14:paraId="2DF3F057" w14:textId="4E58EC73" w:rsidR="009069A8" w:rsidRDefault="009069A8" w:rsidP="009069A8">
                      <w:pPr>
                        <w:ind w:firstLine="0"/>
                      </w:pPr>
                      <w:r w:rsidRPr="009069A8">
                        <w:rPr>
                          <w:noProof/>
                        </w:rPr>
                        <w:drawing>
                          <wp:inline distT="0" distB="0" distL="0" distR="0" wp14:anchorId="4473D776" wp14:editId="47FB5645">
                            <wp:extent cx="1048879" cy="1001486"/>
                            <wp:effectExtent l="0" t="0" r="0" b="8255"/>
                            <wp:docPr id="39" name="Picture 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10"/>
                                    <a:srcRect l="20972" r="20935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068374" cy="10201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entury Schoolbook" w:eastAsiaTheme="minorEastAsia" w:hAnsi="Century Schoolbook" w:cstheme="minorBidi"/>
          <w:b/>
          <w:bCs/>
          <w:noProof/>
          <w:color w:val="464B56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B1CFC33" wp14:editId="56128054">
                <wp:simplePos x="0" y="0"/>
                <wp:positionH relativeFrom="column">
                  <wp:posOffset>-272778</wp:posOffset>
                </wp:positionH>
                <wp:positionV relativeFrom="paragraph">
                  <wp:posOffset>-272</wp:posOffset>
                </wp:positionV>
                <wp:extent cx="3592286" cy="1132114"/>
                <wp:effectExtent l="0" t="0" r="8255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2286" cy="11321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C9A9A37" w14:textId="4B641006" w:rsidR="009069A8" w:rsidRDefault="009069A8" w:rsidP="009069A8">
                            <w:pPr>
                              <w:ind w:firstLine="0"/>
                            </w:pPr>
                            <w:r>
                              <w:t xml:space="preserve">Computer Science Department </w:t>
                            </w:r>
                          </w:p>
                          <w:p w14:paraId="58C79317" w14:textId="3EF2F40A" w:rsidR="009069A8" w:rsidRDefault="009069A8" w:rsidP="009069A8">
                            <w:pPr>
                              <w:ind w:firstLine="0"/>
                            </w:pPr>
                            <w:r>
                              <w:t>Fall 2020</w:t>
                            </w:r>
                          </w:p>
                          <w:p w14:paraId="0988F1C9" w14:textId="40EE35F8" w:rsidR="009069A8" w:rsidRDefault="009069A8" w:rsidP="009069A8">
                            <w:pPr>
                              <w:ind w:firstLine="0"/>
                            </w:pPr>
                            <w:r>
                              <w:t xml:space="preserve">GCS – 150 – Final Project </w:t>
                            </w:r>
                          </w:p>
                          <w:p w14:paraId="0D994709" w14:textId="77777777" w:rsidR="009069A8" w:rsidRDefault="009069A8" w:rsidP="009069A8">
                            <w:pPr>
                              <w:ind w:firstLine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1CFC33" id="Text Box 33" o:spid="_x0000_s1027" type="#_x0000_t202" style="position:absolute;left:0;text-align:left;margin-left:-21.5pt;margin-top:0;width:282.85pt;height:89.1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" fillcolor="white [3201]" stroked="f" strokeweight=".5pt">
                <v:textbox>
                  <w:txbxContent>
                    <w:p w14:paraId="7C9A9A37" w14:textId="4B641006" w:rsidR="009069A8" w:rsidRDefault="009069A8" w:rsidP="009069A8">
                      <w:pPr>
                        <w:ind w:firstLine="0"/>
                      </w:pPr>
                      <w:r>
                        <w:t xml:space="preserve">Computer Science Department </w:t>
                      </w:r>
                    </w:p>
                    <w:p w14:paraId="58C79317" w14:textId="3EF2F40A" w:rsidR="009069A8" w:rsidRDefault="009069A8" w:rsidP="009069A8">
                      <w:pPr>
                        <w:ind w:firstLine="0"/>
                      </w:pPr>
                      <w:r>
                        <w:t>Fall 2020</w:t>
                      </w:r>
                    </w:p>
                    <w:p w14:paraId="0988F1C9" w14:textId="40EE35F8" w:rsidR="009069A8" w:rsidRDefault="009069A8" w:rsidP="009069A8">
                      <w:pPr>
                        <w:ind w:firstLine="0"/>
                      </w:pPr>
                      <w:r>
                        <w:t xml:space="preserve">GCS – 150 – Final Project </w:t>
                      </w:r>
                    </w:p>
                    <w:p w14:paraId="0D994709" w14:textId="77777777" w:rsidR="009069A8" w:rsidRDefault="009069A8" w:rsidP="009069A8">
                      <w:pPr>
                        <w:ind w:firstLine="0"/>
                      </w:pPr>
                    </w:p>
                  </w:txbxContent>
                </v:textbox>
              </v:shape>
            </w:pict>
          </mc:Fallback>
        </mc:AlternateContent>
      </w:r>
      <w:sdt>
        <w:sdtPr>
          <w:rPr>
            <w:rFonts w:ascii="Century Schoolbook" w:eastAsiaTheme="minorEastAsia" w:hAnsi="Century Schoolbook" w:cstheme="minorBidi"/>
            <w:b/>
            <w:bCs/>
            <w:color w:val="464B56"/>
            <w:sz w:val="40"/>
            <w:szCs w:val="40"/>
          </w:rPr>
          <w:alias w:val="Title:"/>
          <w:tag w:val="Title:"/>
          <w:id w:val="726351117"/>
          <w:placeholder>
            <w:docPart w:val="40DB3D2F223E4362BBC7327246F88C80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15:appearance w15:val="hidden"/>
          <w:text w:multiLine="1"/>
        </w:sdtPr>
        <w:sdtEndPr/>
        <w:sdtContent>
          <w:r w:rsidR="000C0CDD">
            <w:rPr>
              <w:rFonts w:ascii="Century Schoolbook" w:eastAsiaTheme="minorEastAsia" w:hAnsi="Century Schoolbook" w:cstheme="minorBidi"/>
              <w:b/>
              <w:bCs/>
              <w:color w:val="464B56"/>
              <w:sz w:val="40"/>
              <w:szCs w:val="40"/>
            </w:rPr>
            <w:t xml:space="preserve">Digital Skills Final </w:t>
          </w:r>
          <w:r w:rsidR="000C0CDD">
            <w:rPr>
              <w:rFonts w:ascii="Century Schoolbook" w:eastAsiaTheme="minorEastAsia" w:hAnsi="Century Schoolbook" w:cstheme="minorBidi"/>
              <w:b/>
              <w:bCs/>
              <w:color w:val="464B56"/>
              <w:sz w:val="40"/>
              <w:szCs w:val="40"/>
            </w:rPr>
            <w:br/>
            <w:t>Project Report</w:t>
          </w:r>
        </w:sdtContent>
      </w:sdt>
    </w:p>
    <w:p w14:paraId="503953AA" w14:textId="77777777" w:rsidR="00452D7E" w:rsidRDefault="00452D7E" w:rsidP="00452D7E">
      <w:pPr>
        <w:pStyle w:val="Title2"/>
      </w:pPr>
      <w:r>
        <w:t>Mehreen Junaid S20106424</w:t>
      </w:r>
    </w:p>
    <w:p w14:paraId="424B9306" w14:textId="77777777" w:rsidR="00452D7E" w:rsidRDefault="00452D7E" w:rsidP="00452D7E">
      <w:pPr>
        <w:pStyle w:val="Title2"/>
      </w:pPr>
      <w:r>
        <w:t>Joud Kaki S20106234</w:t>
      </w:r>
    </w:p>
    <w:p w14:paraId="68542717" w14:textId="04B74AB2" w:rsidR="00452D7E" w:rsidRDefault="00452D7E" w:rsidP="00452D7E">
      <w:pPr>
        <w:pStyle w:val="Title2"/>
      </w:pPr>
      <w:r>
        <w:t>Layan Jaman S20106590</w:t>
      </w:r>
    </w:p>
    <w:p w14:paraId="0F27527E" w14:textId="20BF7F6F" w:rsidR="00452D7E" w:rsidRDefault="00452D7E" w:rsidP="009069A8">
      <w:pPr>
        <w:pStyle w:val="Title2"/>
      </w:pPr>
      <w:r>
        <w:t>Reyoof Almuhanna S12906090</w:t>
      </w:r>
    </w:p>
    <w:p w14:paraId="338505EF" w14:textId="2BD39242" w:rsidR="00452D7E" w:rsidRPr="00B452B5" w:rsidRDefault="00452D7E" w:rsidP="009069A8">
      <w:pPr>
        <w:pStyle w:val="Title2"/>
        <w:jc w:val="left"/>
        <w:rPr>
          <w:b/>
          <w:bCs/>
        </w:rPr>
      </w:pPr>
      <w:r w:rsidRPr="00B452B5">
        <w:rPr>
          <w:b/>
          <w:bCs/>
        </w:rPr>
        <w:t>Outline:</w:t>
      </w:r>
    </w:p>
    <w:p w14:paraId="38F4A33A" w14:textId="686A5A89" w:rsidR="00452D7E" w:rsidRPr="00452D7E" w:rsidRDefault="00452D7E" w:rsidP="009069A8">
      <w:pPr>
        <w:pStyle w:val="Title2"/>
        <w:numPr>
          <w:ilvl w:val="0"/>
          <w:numId w:val="16"/>
        </w:numPr>
        <w:jc w:val="left"/>
      </w:pPr>
      <w:r w:rsidRPr="00452D7E">
        <w:t>Main function</w:t>
      </w:r>
    </w:p>
    <w:p w14:paraId="1C26C3B6" w14:textId="47F5BD0A" w:rsidR="00452D7E" w:rsidRPr="00452D7E" w:rsidRDefault="00452D7E" w:rsidP="009069A8">
      <w:pPr>
        <w:pStyle w:val="Title2"/>
        <w:numPr>
          <w:ilvl w:val="0"/>
          <w:numId w:val="16"/>
        </w:numPr>
        <w:jc w:val="left"/>
      </w:pPr>
      <w:r w:rsidRPr="00452D7E">
        <w:t>Read function</w:t>
      </w:r>
    </w:p>
    <w:p w14:paraId="162ED637" w14:textId="4DE018BF" w:rsidR="00452D7E" w:rsidRPr="00452D7E" w:rsidRDefault="00452D7E" w:rsidP="009069A8">
      <w:pPr>
        <w:pStyle w:val="Title2"/>
        <w:numPr>
          <w:ilvl w:val="0"/>
          <w:numId w:val="16"/>
        </w:numPr>
        <w:jc w:val="left"/>
      </w:pPr>
      <w:r w:rsidRPr="00452D7E">
        <w:t>Write function</w:t>
      </w:r>
    </w:p>
    <w:p w14:paraId="1DDCBF32" w14:textId="3C893FA1" w:rsidR="00452D7E" w:rsidRPr="00452D7E" w:rsidRDefault="00452D7E" w:rsidP="009069A8">
      <w:pPr>
        <w:pStyle w:val="Title2"/>
        <w:numPr>
          <w:ilvl w:val="0"/>
          <w:numId w:val="16"/>
        </w:numPr>
        <w:jc w:val="left"/>
      </w:pPr>
      <w:r w:rsidRPr="00452D7E">
        <w:t>Remove word function</w:t>
      </w:r>
    </w:p>
    <w:p w14:paraId="389F9205" w14:textId="79A825EF" w:rsidR="00452D7E" w:rsidRPr="00452D7E" w:rsidRDefault="00452D7E" w:rsidP="009069A8">
      <w:pPr>
        <w:pStyle w:val="Title2"/>
        <w:numPr>
          <w:ilvl w:val="0"/>
          <w:numId w:val="16"/>
        </w:numPr>
        <w:jc w:val="left"/>
      </w:pPr>
      <w:r w:rsidRPr="00452D7E">
        <w:t>Reverse function</w:t>
      </w:r>
    </w:p>
    <w:p w14:paraId="5CB18DC6" w14:textId="6D5E4862" w:rsidR="00452D7E" w:rsidRPr="00452D7E" w:rsidRDefault="00452D7E" w:rsidP="009069A8">
      <w:pPr>
        <w:pStyle w:val="Title2"/>
        <w:numPr>
          <w:ilvl w:val="0"/>
          <w:numId w:val="16"/>
        </w:numPr>
        <w:jc w:val="left"/>
      </w:pPr>
      <w:r w:rsidRPr="00452D7E">
        <w:t>Sort function</w:t>
      </w:r>
    </w:p>
    <w:p w14:paraId="2298DB78" w14:textId="5D74474B" w:rsidR="00452D7E" w:rsidRPr="00452D7E" w:rsidRDefault="00452D7E" w:rsidP="009069A8">
      <w:pPr>
        <w:pStyle w:val="Title2"/>
        <w:numPr>
          <w:ilvl w:val="0"/>
          <w:numId w:val="16"/>
        </w:numPr>
        <w:jc w:val="left"/>
      </w:pPr>
      <w:r w:rsidRPr="00452D7E">
        <w:t>Add new line function</w:t>
      </w:r>
    </w:p>
    <w:p w14:paraId="5D284BB4" w14:textId="6E9EB0A9" w:rsidR="00452D7E" w:rsidRPr="00452D7E" w:rsidRDefault="00452D7E" w:rsidP="009069A8">
      <w:pPr>
        <w:pStyle w:val="Title2"/>
        <w:numPr>
          <w:ilvl w:val="0"/>
          <w:numId w:val="16"/>
        </w:numPr>
        <w:jc w:val="left"/>
      </w:pPr>
      <w:r w:rsidRPr="00452D7E">
        <w:t>Replace word function</w:t>
      </w:r>
    </w:p>
    <w:p w14:paraId="6DED32AC" w14:textId="651007BC" w:rsidR="00452D7E" w:rsidRPr="00452D7E" w:rsidRDefault="00452D7E" w:rsidP="009069A8">
      <w:pPr>
        <w:pStyle w:val="Title2"/>
        <w:numPr>
          <w:ilvl w:val="0"/>
          <w:numId w:val="16"/>
        </w:numPr>
        <w:jc w:val="left"/>
      </w:pPr>
      <w:r w:rsidRPr="00452D7E">
        <w:t>Add word function</w:t>
      </w:r>
    </w:p>
    <w:p w14:paraId="3FECC8A4" w14:textId="08AE78DE" w:rsidR="00452D7E" w:rsidRPr="00452D7E" w:rsidRDefault="00452D7E" w:rsidP="009069A8">
      <w:pPr>
        <w:pStyle w:val="Title2"/>
        <w:numPr>
          <w:ilvl w:val="0"/>
          <w:numId w:val="16"/>
        </w:numPr>
        <w:jc w:val="left"/>
      </w:pPr>
      <w:r w:rsidRPr="00452D7E">
        <w:t>Remove occurrences</w:t>
      </w:r>
    </w:p>
    <w:p w14:paraId="3F87BCD3" w14:textId="4296A0B1" w:rsidR="00FA3D5A" w:rsidRPr="00FA3D5A" w:rsidRDefault="00FA3D5A" w:rsidP="004A5E90">
      <w:pPr>
        <w:pStyle w:val="Title"/>
        <w:tabs>
          <w:tab w:val="left" w:pos="5148"/>
        </w:tabs>
        <w:jc w:val="left"/>
        <w:rPr>
          <w:b/>
          <w:bCs/>
          <w:sz w:val="28"/>
          <w:szCs w:val="28"/>
        </w:rPr>
      </w:pPr>
      <w:r w:rsidRPr="00FA3D5A">
        <w:rPr>
          <w:b/>
          <w:bCs/>
          <w:sz w:val="28"/>
          <w:szCs w:val="28"/>
        </w:rPr>
        <w:lastRenderedPageBreak/>
        <w:t xml:space="preserve">Functions: </w:t>
      </w:r>
    </w:p>
    <w:p w14:paraId="57F05070" w14:textId="309D3E04" w:rsidR="00FA3D5A" w:rsidRDefault="00FA3D5A" w:rsidP="004A5E90">
      <w:pPr>
        <w:pStyle w:val="Title"/>
        <w:tabs>
          <w:tab w:val="left" w:pos="5148"/>
        </w:tabs>
        <w:jc w:val="left"/>
      </w:pPr>
      <w:r w:rsidRPr="00FA3D5A">
        <w:t>A group of statements within a program that perform a particular task.</w:t>
      </w:r>
    </w:p>
    <w:p w14:paraId="1B60FC84" w14:textId="77777777" w:rsidR="00B452B5" w:rsidRDefault="00B452B5" w:rsidP="004A5E90">
      <w:pPr>
        <w:pStyle w:val="Title"/>
        <w:tabs>
          <w:tab w:val="left" w:pos="5148"/>
        </w:tabs>
        <w:jc w:val="left"/>
      </w:pPr>
    </w:p>
    <w:p w14:paraId="04CF86B7" w14:textId="176E51E7" w:rsidR="00B452B5" w:rsidRPr="00B452B5" w:rsidRDefault="00B452B5" w:rsidP="00B452B5">
      <w:pPr>
        <w:pStyle w:val="Title"/>
        <w:tabs>
          <w:tab w:val="left" w:pos="5148"/>
        </w:tabs>
        <w:jc w:val="left"/>
        <w:rPr>
          <w:b/>
          <w:bCs/>
          <w:sz w:val="28"/>
          <w:szCs w:val="28"/>
        </w:rPr>
      </w:pPr>
      <w:r w:rsidRPr="00B452B5">
        <w:rPr>
          <w:b/>
          <w:bCs/>
          <w:sz w:val="28"/>
          <w:szCs w:val="28"/>
        </w:rPr>
        <w:t>Why do we use functions?</w:t>
      </w:r>
    </w:p>
    <w:p w14:paraId="286FCC62" w14:textId="526D8154" w:rsidR="00B452B5" w:rsidRPr="000C0CDD" w:rsidRDefault="00B452B5" w:rsidP="000C0CDD">
      <w:pPr>
        <w:pStyle w:val="Title"/>
        <w:numPr>
          <w:ilvl w:val="0"/>
          <w:numId w:val="16"/>
        </w:numPr>
        <w:tabs>
          <w:tab w:val="left" w:pos="5148"/>
        </w:tabs>
        <w:spacing w:line="360" w:lineRule="auto"/>
        <w:jc w:val="left"/>
      </w:pPr>
      <w:r w:rsidRPr="000C0CDD">
        <w:t>Simpler code</w:t>
      </w:r>
    </w:p>
    <w:p w14:paraId="07AF7389" w14:textId="10E2FD90" w:rsidR="00B452B5" w:rsidRPr="000C0CDD" w:rsidRDefault="00B452B5" w:rsidP="000C0CDD">
      <w:pPr>
        <w:pStyle w:val="Title"/>
        <w:numPr>
          <w:ilvl w:val="0"/>
          <w:numId w:val="16"/>
        </w:numPr>
        <w:tabs>
          <w:tab w:val="left" w:pos="5148"/>
        </w:tabs>
        <w:spacing w:line="360" w:lineRule="auto"/>
        <w:jc w:val="left"/>
      </w:pPr>
      <w:r w:rsidRPr="000C0CDD">
        <w:t xml:space="preserve">Ability to examine each function individually </w:t>
      </w:r>
    </w:p>
    <w:p w14:paraId="45675BF8" w14:textId="07AE606C" w:rsidR="00B452B5" w:rsidRPr="000C0CDD" w:rsidRDefault="00B452B5" w:rsidP="000C0CDD">
      <w:pPr>
        <w:pStyle w:val="Title"/>
        <w:numPr>
          <w:ilvl w:val="0"/>
          <w:numId w:val="16"/>
        </w:numPr>
        <w:tabs>
          <w:tab w:val="left" w:pos="5148"/>
        </w:tabs>
        <w:spacing w:line="360" w:lineRule="auto"/>
        <w:jc w:val="left"/>
      </w:pPr>
      <w:r w:rsidRPr="000C0CDD">
        <w:t xml:space="preserve">Easier Teamwork Facilitation </w:t>
      </w:r>
    </w:p>
    <w:p w14:paraId="68CD710F" w14:textId="08F41E60" w:rsidR="00B452B5" w:rsidRPr="000C0CDD" w:rsidRDefault="00B452B5" w:rsidP="000C0CDD">
      <w:pPr>
        <w:pStyle w:val="Title"/>
        <w:numPr>
          <w:ilvl w:val="0"/>
          <w:numId w:val="16"/>
        </w:numPr>
        <w:tabs>
          <w:tab w:val="left" w:pos="5148"/>
        </w:tabs>
        <w:spacing w:line="360" w:lineRule="auto"/>
        <w:jc w:val="left"/>
      </w:pPr>
      <w:r w:rsidRPr="000C0CDD">
        <w:t>Multiple team members have the ability to write different functions</w:t>
      </w:r>
    </w:p>
    <w:p w14:paraId="183DFC6E" w14:textId="77777777" w:rsidR="00B452B5" w:rsidRPr="00B452B5" w:rsidRDefault="00B452B5" w:rsidP="00B452B5">
      <w:pPr>
        <w:pStyle w:val="Title"/>
        <w:tabs>
          <w:tab w:val="left" w:pos="5148"/>
        </w:tabs>
        <w:jc w:val="left"/>
      </w:pPr>
    </w:p>
    <w:p w14:paraId="3022EB89" w14:textId="657F7CAF" w:rsidR="00F638F3" w:rsidRDefault="00F638F3" w:rsidP="00F638F3">
      <w:pPr>
        <w:pStyle w:val="Title"/>
        <w:numPr>
          <w:ilvl w:val="0"/>
          <w:numId w:val="24"/>
        </w:numPr>
        <w:tabs>
          <w:tab w:val="left" w:pos="5148"/>
        </w:tabs>
        <w:jc w:val="left"/>
      </w:pPr>
      <w:r w:rsidRPr="00F638F3">
        <w:rPr>
          <w:b/>
          <w:bCs/>
          <w:sz w:val="28"/>
          <w:szCs w:val="28"/>
        </w:rPr>
        <w:t>Main Function</w:t>
      </w:r>
      <w:r>
        <w:t>:</w:t>
      </w:r>
    </w:p>
    <w:p w14:paraId="4D1EC5F6" w14:textId="46B2AF43" w:rsidR="00B452B5" w:rsidRDefault="00F638F3" w:rsidP="00F638F3">
      <w:pPr>
        <w:pStyle w:val="Title"/>
        <w:tabs>
          <w:tab w:val="left" w:pos="5148"/>
        </w:tabs>
        <w:jc w:val="left"/>
      </w:pPr>
      <w:r>
        <w:t>When an operating system starts running a program, programming languages have a special function that is run immediately. This function is generally called main() and must be called to make the program work.</w:t>
      </w:r>
    </w:p>
    <w:p w14:paraId="61B6FC0D" w14:textId="1E7F3FB4" w:rsidR="00FA3D5A" w:rsidRPr="00F638F3" w:rsidRDefault="007123F5" w:rsidP="004A5E90">
      <w:pPr>
        <w:pStyle w:val="Title"/>
        <w:tabs>
          <w:tab w:val="left" w:pos="5148"/>
        </w:tabs>
        <w:jc w:val="left"/>
        <w:rPr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83F94C" wp14:editId="3DF149E7">
                <wp:simplePos x="0" y="0"/>
                <wp:positionH relativeFrom="margin">
                  <wp:posOffset>-120316</wp:posOffset>
                </wp:positionH>
                <wp:positionV relativeFrom="paragraph">
                  <wp:posOffset>6651</wp:posOffset>
                </wp:positionV>
                <wp:extent cx="6432884" cy="4747895"/>
                <wp:effectExtent l="0" t="0" r="635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2884" cy="47478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763CF20" w14:textId="6210753C" w:rsidR="00FA3D5A" w:rsidRDefault="007123F5" w:rsidP="007123F5">
                            <w:pPr>
                              <w:ind w:firstLine="0"/>
                            </w:pPr>
                            <w:r w:rsidRPr="007123F5">
                              <w:drawing>
                                <wp:inline distT="0" distB="0" distL="0" distR="0" wp14:anchorId="2C6E5FFB" wp14:editId="2B2B33E6">
                                  <wp:extent cx="5887452" cy="4375050"/>
                                  <wp:effectExtent l="0" t="0" r="0" b="6985"/>
                                  <wp:docPr id="14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11"/>
                                          <a:srcRect r="774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50539" cy="442193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83F94C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8" type="#_x0000_t202" style="position:absolute;margin-left:-9.45pt;margin-top:.5pt;width:506.55pt;height:373.8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" fillcolor="white [3201]" stroked="f" strokeweight=".5pt">
                <v:textbox>
                  <w:txbxContent>
                    <w:p w14:paraId="6763CF20" w14:textId="6210753C" w:rsidR="00FA3D5A" w:rsidRDefault="007123F5" w:rsidP="007123F5">
                      <w:pPr>
                        <w:ind w:firstLine="0"/>
                      </w:pPr>
                      <w:r w:rsidRPr="007123F5">
                        <w:drawing>
                          <wp:inline distT="0" distB="0" distL="0" distR="0" wp14:anchorId="2C6E5FFB" wp14:editId="2B2B33E6">
                            <wp:extent cx="5887452" cy="4375050"/>
                            <wp:effectExtent l="0" t="0" r="0" b="6985"/>
                            <wp:docPr id="14" name="Pictur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11"/>
                                    <a:srcRect r="774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950539" cy="442193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638F3" w:rsidRPr="00F638F3">
        <w:rPr>
          <w:i/>
          <w:iCs/>
        </w:rPr>
        <w:t>Code:</w:t>
      </w:r>
    </w:p>
    <w:p w14:paraId="4B08739B" w14:textId="7387095E" w:rsidR="00E81978" w:rsidRDefault="004A5E90" w:rsidP="004A5E90">
      <w:pPr>
        <w:pStyle w:val="Title"/>
        <w:tabs>
          <w:tab w:val="left" w:pos="5148"/>
        </w:tabs>
        <w:jc w:val="left"/>
      </w:pPr>
      <w:r>
        <w:tab/>
      </w:r>
    </w:p>
    <w:p w14:paraId="3308AE30" w14:textId="6F0F416D" w:rsidR="00FA3D5A" w:rsidRDefault="00FA3D5A" w:rsidP="004A5E90">
      <w:pPr>
        <w:pStyle w:val="Title"/>
        <w:tabs>
          <w:tab w:val="left" w:pos="5148"/>
        </w:tabs>
        <w:jc w:val="left"/>
      </w:pPr>
    </w:p>
    <w:p w14:paraId="374DD235" w14:textId="3F860C67" w:rsidR="00FA3D5A" w:rsidRDefault="00FA3D5A" w:rsidP="004A5E90">
      <w:pPr>
        <w:pStyle w:val="Title"/>
        <w:tabs>
          <w:tab w:val="left" w:pos="5148"/>
        </w:tabs>
        <w:jc w:val="left"/>
      </w:pPr>
    </w:p>
    <w:p w14:paraId="14969A65" w14:textId="70ADD966" w:rsidR="00FA3D5A" w:rsidRDefault="00FA3D5A" w:rsidP="004A5E90">
      <w:pPr>
        <w:pStyle w:val="Title"/>
        <w:tabs>
          <w:tab w:val="left" w:pos="5148"/>
        </w:tabs>
        <w:jc w:val="left"/>
      </w:pPr>
    </w:p>
    <w:p w14:paraId="587A0D8C" w14:textId="5D66987D" w:rsidR="00FA3D5A" w:rsidRDefault="00FA3D5A" w:rsidP="004A5E90">
      <w:pPr>
        <w:pStyle w:val="Title"/>
        <w:tabs>
          <w:tab w:val="left" w:pos="5148"/>
        </w:tabs>
        <w:jc w:val="left"/>
      </w:pPr>
    </w:p>
    <w:p w14:paraId="43F4CB14" w14:textId="211F85AD" w:rsidR="00FA3D5A" w:rsidRDefault="00FA3D5A" w:rsidP="004A5E90">
      <w:pPr>
        <w:pStyle w:val="Title"/>
        <w:tabs>
          <w:tab w:val="left" w:pos="5148"/>
        </w:tabs>
        <w:jc w:val="left"/>
      </w:pPr>
    </w:p>
    <w:p w14:paraId="5157F54B" w14:textId="7DFD1324" w:rsidR="00FA3D5A" w:rsidRDefault="00FA3D5A" w:rsidP="004A5E90">
      <w:pPr>
        <w:pStyle w:val="Title"/>
        <w:tabs>
          <w:tab w:val="left" w:pos="5148"/>
        </w:tabs>
        <w:jc w:val="left"/>
      </w:pPr>
    </w:p>
    <w:p w14:paraId="7EF34045" w14:textId="54F583B6" w:rsidR="000C0CDD" w:rsidRDefault="000C0CDD" w:rsidP="000C0CDD">
      <w:pPr>
        <w:pStyle w:val="Title"/>
        <w:tabs>
          <w:tab w:val="left" w:pos="5148"/>
        </w:tabs>
        <w:spacing w:line="360" w:lineRule="auto"/>
        <w:jc w:val="left"/>
      </w:pPr>
    </w:p>
    <w:p w14:paraId="69CAC5A4" w14:textId="77777777" w:rsidR="000C0CDD" w:rsidRPr="000C0CDD" w:rsidRDefault="000C0CDD" w:rsidP="000C0CDD">
      <w:pPr>
        <w:pStyle w:val="Title"/>
        <w:tabs>
          <w:tab w:val="left" w:pos="5148"/>
        </w:tabs>
        <w:spacing w:line="360" w:lineRule="auto"/>
        <w:jc w:val="left"/>
      </w:pPr>
    </w:p>
    <w:p w14:paraId="09A34FC0" w14:textId="0386B2F0" w:rsidR="00FA3D5A" w:rsidRDefault="00FA3D5A" w:rsidP="004A5E90">
      <w:pPr>
        <w:pStyle w:val="Title"/>
        <w:tabs>
          <w:tab w:val="left" w:pos="5148"/>
        </w:tabs>
        <w:jc w:val="left"/>
        <w:rPr>
          <w:sz w:val="28"/>
          <w:szCs w:val="28"/>
        </w:rPr>
      </w:pPr>
    </w:p>
    <w:p w14:paraId="3515B9D4" w14:textId="7C125034" w:rsidR="00FA3D5A" w:rsidRPr="000C0CDD" w:rsidRDefault="000C0CDD" w:rsidP="00F638F3">
      <w:pPr>
        <w:pStyle w:val="Title"/>
        <w:numPr>
          <w:ilvl w:val="0"/>
          <w:numId w:val="22"/>
        </w:numPr>
        <w:tabs>
          <w:tab w:val="left" w:pos="5148"/>
        </w:tabs>
        <w:jc w:val="left"/>
        <w:rPr>
          <w:b/>
          <w:bCs/>
          <w:sz w:val="28"/>
          <w:szCs w:val="28"/>
        </w:rPr>
      </w:pPr>
      <w:r w:rsidRPr="000C0CDD">
        <w:rPr>
          <w:b/>
          <w:bCs/>
          <w:sz w:val="28"/>
          <w:szCs w:val="28"/>
        </w:rPr>
        <w:lastRenderedPageBreak/>
        <w:t>Sort list ascending</w:t>
      </w:r>
      <w:r>
        <w:rPr>
          <w:b/>
          <w:bCs/>
          <w:sz w:val="28"/>
          <w:szCs w:val="28"/>
        </w:rPr>
        <w:t>:</w:t>
      </w:r>
    </w:p>
    <w:p w14:paraId="267B4C99" w14:textId="0DCCC4EA" w:rsidR="00B452B5" w:rsidRDefault="00B452B5" w:rsidP="004A5E90">
      <w:pPr>
        <w:pStyle w:val="Title"/>
        <w:tabs>
          <w:tab w:val="left" w:pos="5148"/>
        </w:tabs>
        <w:jc w:val="left"/>
        <w:rPr>
          <w:sz w:val="28"/>
          <w:szCs w:val="28"/>
        </w:rPr>
      </w:pPr>
    </w:p>
    <w:p w14:paraId="03AAF963" w14:textId="6BC51EC3" w:rsidR="00716C14" w:rsidRPr="00F638F3" w:rsidRDefault="00F638F3" w:rsidP="004A5E90">
      <w:pPr>
        <w:pStyle w:val="Title"/>
        <w:tabs>
          <w:tab w:val="left" w:pos="5148"/>
        </w:tabs>
        <w:jc w:val="left"/>
        <w:rPr>
          <w:i/>
          <w:iCs/>
          <w:sz w:val="28"/>
          <w:szCs w:val="28"/>
        </w:rPr>
      </w:pPr>
      <w:r w:rsidRPr="00F638F3">
        <w:rPr>
          <w:i/>
          <w:iCs/>
          <w:sz w:val="28"/>
          <w:szCs w:val="28"/>
        </w:rPr>
        <w:t>Code:</w:t>
      </w:r>
    </w:p>
    <w:p w14:paraId="6C5628EB" w14:textId="0F4B35DE" w:rsidR="00716C14" w:rsidRDefault="007C12EB" w:rsidP="004A5E90">
      <w:pPr>
        <w:pStyle w:val="Title"/>
        <w:tabs>
          <w:tab w:val="left" w:pos="5148"/>
        </w:tabs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29C1CBA9" wp14:editId="5821A630">
            <wp:extent cx="4709160" cy="2202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278"/>
                    <a:stretch/>
                  </pic:blipFill>
                  <pic:spPr bwMode="auto">
                    <a:xfrm>
                      <a:off x="0" y="0"/>
                      <a:ext cx="470916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D285D" w14:textId="163232AF" w:rsidR="00716C14" w:rsidRDefault="00716C14" w:rsidP="004A5E90">
      <w:pPr>
        <w:pStyle w:val="Title"/>
        <w:tabs>
          <w:tab w:val="left" w:pos="5148"/>
        </w:tabs>
        <w:jc w:val="left"/>
        <w:rPr>
          <w:sz w:val="28"/>
          <w:szCs w:val="28"/>
        </w:rPr>
      </w:pPr>
    </w:p>
    <w:p w14:paraId="1ECF0E36" w14:textId="0F97A4CD" w:rsidR="00716C14" w:rsidRPr="00F638F3" w:rsidRDefault="00F638F3" w:rsidP="004A5E90">
      <w:pPr>
        <w:pStyle w:val="Title"/>
        <w:tabs>
          <w:tab w:val="left" w:pos="5148"/>
        </w:tabs>
        <w:jc w:val="left"/>
        <w:rPr>
          <w:i/>
          <w:iCs/>
          <w:sz w:val="28"/>
          <w:szCs w:val="28"/>
        </w:rPr>
      </w:pPr>
      <w:r w:rsidRPr="00F638F3">
        <w:rPr>
          <w:i/>
          <w:iCs/>
          <w:sz w:val="28"/>
          <w:szCs w:val="28"/>
        </w:rPr>
        <w:t>Run:</w:t>
      </w:r>
    </w:p>
    <w:p w14:paraId="09B06FFC" w14:textId="52D282A8" w:rsidR="00716C14" w:rsidRDefault="00F638F3" w:rsidP="004A5E90">
      <w:pPr>
        <w:pStyle w:val="Title"/>
        <w:tabs>
          <w:tab w:val="left" w:pos="5148"/>
        </w:tabs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89984" behindDoc="1" locked="0" layoutInCell="1" allowOverlap="1" wp14:anchorId="17DEEF7C" wp14:editId="70EB3FD2">
            <wp:simplePos x="0" y="0"/>
            <wp:positionH relativeFrom="margin">
              <wp:align>left</wp:align>
            </wp:positionH>
            <wp:positionV relativeFrom="paragraph">
              <wp:posOffset>139510</wp:posOffset>
            </wp:positionV>
            <wp:extent cx="5688330" cy="3517900"/>
            <wp:effectExtent l="0" t="0" r="7620" b="635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3517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8066B9" w14:textId="3CF19C40" w:rsidR="00B452B5" w:rsidRDefault="00B452B5" w:rsidP="004A5E90">
      <w:pPr>
        <w:pStyle w:val="Title"/>
        <w:tabs>
          <w:tab w:val="left" w:pos="5148"/>
        </w:tabs>
        <w:jc w:val="left"/>
        <w:rPr>
          <w:sz w:val="28"/>
          <w:szCs w:val="28"/>
        </w:rPr>
      </w:pPr>
    </w:p>
    <w:p w14:paraId="1C042350" w14:textId="65CB624B" w:rsidR="00B452B5" w:rsidRDefault="00B452B5" w:rsidP="004A5E90">
      <w:pPr>
        <w:pStyle w:val="Title"/>
        <w:tabs>
          <w:tab w:val="left" w:pos="5148"/>
        </w:tabs>
        <w:jc w:val="left"/>
        <w:rPr>
          <w:sz w:val="28"/>
          <w:szCs w:val="28"/>
        </w:rPr>
      </w:pPr>
    </w:p>
    <w:p w14:paraId="4686B3DB" w14:textId="38AEC5E1" w:rsidR="00B452B5" w:rsidRDefault="00B452B5" w:rsidP="004A5E90">
      <w:pPr>
        <w:pStyle w:val="Title"/>
        <w:tabs>
          <w:tab w:val="left" w:pos="5148"/>
        </w:tabs>
        <w:jc w:val="left"/>
        <w:rPr>
          <w:sz w:val="28"/>
          <w:szCs w:val="28"/>
        </w:rPr>
      </w:pPr>
    </w:p>
    <w:p w14:paraId="23EA231B" w14:textId="68517888" w:rsidR="00B452B5" w:rsidRDefault="00B452B5" w:rsidP="004A5E90">
      <w:pPr>
        <w:pStyle w:val="Title"/>
        <w:tabs>
          <w:tab w:val="left" w:pos="5148"/>
        </w:tabs>
        <w:jc w:val="left"/>
        <w:rPr>
          <w:sz w:val="28"/>
          <w:szCs w:val="28"/>
        </w:rPr>
      </w:pPr>
    </w:p>
    <w:p w14:paraId="1889DC50" w14:textId="77777777" w:rsidR="00B452B5" w:rsidRPr="00FA3D5A" w:rsidRDefault="00B452B5" w:rsidP="004A5E90">
      <w:pPr>
        <w:pStyle w:val="Title"/>
        <w:tabs>
          <w:tab w:val="left" w:pos="5148"/>
        </w:tabs>
        <w:jc w:val="left"/>
        <w:rPr>
          <w:sz w:val="28"/>
          <w:szCs w:val="28"/>
        </w:rPr>
      </w:pPr>
    </w:p>
    <w:p w14:paraId="1E47EBB6" w14:textId="5539362A" w:rsidR="00B452B5" w:rsidRPr="00F638F3" w:rsidRDefault="00F638F3" w:rsidP="00F638F3">
      <w:pPr>
        <w:pStyle w:val="SectionTitle"/>
        <w:numPr>
          <w:ilvl w:val="0"/>
          <w:numId w:val="22"/>
        </w:numPr>
        <w:jc w:val="left"/>
        <w:rPr>
          <w:b/>
          <w:bCs/>
          <w:sz w:val="28"/>
          <w:szCs w:val="28"/>
        </w:rPr>
      </w:pPr>
      <w:r w:rsidRPr="00F638F3">
        <w:rPr>
          <w:b/>
          <w:bCs/>
          <w:sz w:val="28"/>
          <w:szCs w:val="28"/>
        </w:rPr>
        <w:lastRenderedPageBreak/>
        <w:t>Sort list descending</w:t>
      </w:r>
    </w:p>
    <w:p w14:paraId="1B2E158D" w14:textId="03923DE8" w:rsidR="00E81978" w:rsidRDefault="00E81978"/>
    <w:p w14:paraId="0F934FDE" w14:textId="2870C50A" w:rsidR="002F7B12" w:rsidRDefault="00F638F3" w:rsidP="00762C68">
      <w:pPr>
        <w:ind w:firstLine="0"/>
        <w:rPr>
          <w:i/>
          <w:iCs/>
          <w:sz w:val="28"/>
          <w:szCs w:val="28"/>
        </w:rPr>
      </w:pPr>
      <w:r w:rsidRPr="00F638F3">
        <w:rPr>
          <w:i/>
          <w:iCs/>
          <w:sz w:val="28"/>
          <w:szCs w:val="28"/>
        </w:rPr>
        <w:t>Code</w:t>
      </w:r>
      <w:r>
        <w:rPr>
          <w:i/>
          <w:iCs/>
          <w:sz w:val="28"/>
          <w:szCs w:val="28"/>
        </w:rPr>
        <w:t>:</w:t>
      </w:r>
    </w:p>
    <w:p w14:paraId="0943D93E" w14:textId="0AF1D361" w:rsidR="00762C68" w:rsidRPr="00762C68" w:rsidRDefault="00762C68" w:rsidP="00762C68">
      <w:pPr>
        <w:ind w:firstLine="0"/>
        <w:rPr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7A46D806" wp14:editId="152BB153">
            <wp:extent cx="5061284" cy="2637596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142"/>
                    <a:stretch/>
                  </pic:blipFill>
                  <pic:spPr bwMode="auto">
                    <a:xfrm>
                      <a:off x="0" y="0"/>
                      <a:ext cx="5070444" cy="264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7923E" w14:textId="77777777" w:rsidR="00F638F3" w:rsidRDefault="00F638F3" w:rsidP="007C12EB">
      <w:pPr>
        <w:ind w:firstLine="0"/>
        <w:rPr>
          <w:i/>
          <w:iCs/>
          <w:sz w:val="28"/>
          <w:szCs w:val="28"/>
        </w:rPr>
      </w:pPr>
    </w:p>
    <w:p w14:paraId="07E2E75C" w14:textId="0648A110" w:rsidR="002F7B12" w:rsidRPr="00F638F3" w:rsidRDefault="00F638F3" w:rsidP="00F638F3">
      <w:pPr>
        <w:ind w:firstLine="0"/>
        <w:rPr>
          <w:i/>
          <w:iCs/>
          <w:sz w:val="28"/>
          <w:szCs w:val="28"/>
        </w:rPr>
      </w:pPr>
      <w:r w:rsidRPr="00F638F3">
        <w:rPr>
          <w:i/>
          <w:iCs/>
          <w:sz w:val="28"/>
          <w:szCs w:val="28"/>
        </w:rPr>
        <w:t>Run</w:t>
      </w:r>
      <w:r>
        <w:rPr>
          <w:i/>
          <w:iCs/>
          <w:sz w:val="28"/>
          <w:szCs w:val="28"/>
        </w:rPr>
        <w:t>:</w:t>
      </w:r>
    </w:p>
    <w:p w14:paraId="70F16AD4" w14:textId="444639C7" w:rsidR="002F7B12" w:rsidRDefault="00F638F3">
      <w:r>
        <w:rPr>
          <w:noProof/>
        </w:rPr>
        <w:drawing>
          <wp:anchor distT="0" distB="0" distL="114300" distR="114300" simplePos="0" relativeHeight="251688960" behindDoc="1" locked="0" layoutInCell="1" allowOverlap="1" wp14:anchorId="7D50D620" wp14:editId="38A022CF">
            <wp:simplePos x="0" y="0"/>
            <wp:positionH relativeFrom="margin">
              <wp:posOffset>-360947</wp:posOffset>
            </wp:positionH>
            <wp:positionV relativeFrom="paragraph">
              <wp:posOffset>101533</wp:posOffset>
            </wp:positionV>
            <wp:extent cx="6456947" cy="3753602"/>
            <wp:effectExtent l="0" t="0" r="127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050" cy="37559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946EEC" w14:textId="3F70130D" w:rsidR="002F7B12" w:rsidRDefault="002F7B12"/>
    <w:p w14:paraId="49979FDB" w14:textId="77777777" w:rsidR="002F7B12" w:rsidRDefault="002F7B12"/>
    <w:p w14:paraId="59F14A74" w14:textId="6AE70977" w:rsidR="00E81978" w:rsidRDefault="00E81978" w:rsidP="000E734A">
      <w:pPr>
        <w:pStyle w:val="Bibliography"/>
        <w:ind w:left="0" w:firstLine="0"/>
        <w:rPr>
          <w:noProof/>
        </w:rPr>
      </w:pPr>
    </w:p>
    <w:p w14:paraId="3C631D35" w14:textId="41644136" w:rsidR="000E734A" w:rsidRDefault="000E734A" w:rsidP="000E734A"/>
    <w:p w14:paraId="3E268EFB" w14:textId="68480F45" w:rsidR="000E734A" w:rsidRDefault="000E734A" w:rsidP="000E734A"/>
    <w:p w14:paraId="2F7EACF9" w14:textId="29BE9D4E" w:rsidR="000E734A" w:rsidRDefault="000E734A" w:rsidP="000E734A"/>
    <w:p w14:paraId="10A592CE" w14:textId="3AFD97AB" w:rsidR="000E734A" w:rsidRDefault="000E734A" w:rsidP="000E734A"/>
    <w:p w14:paraId="2DB042C1" w14:textId="5DFDB277" w:rsidR="000E734A" w:rsidRDefault="000E734A" w:rsidP="000E734A"/>
    <w:p w14:paraId="68B45C97" w14:textId="6A50F321" w:rsidR="000E734A" w:rsidRDefault="000E734A" w:rsidP="000E734A"/>
    <w:p w14:paraId="3E2ECEBD" w14:textId="24BDEB46" w:rsidR="000E734A" w:rsidRDefault="000E734A" w:rsidP="00FD2B1B">
      <w:pPr>
        <w:ind w:firstLine="0"/>
      </w:pPr>
    </w:p>
    <w:p w14:paraId="42E7EE53" w14:textId="77777777" w:rsidR="00FD2B1B" w:rsidRDefault="00F638F3" w:rsidP="00FD2B1B">
      <w:pPr>
        <w:pStyle w:val="ListParagraph"/>
        <w:numPr>
          <w:ilvl w:val="0"/>
          <w:numId w:val="22"/>
        </w:numPr>
        <w:jc w:val="both"/>
        <w:rPr>
          <w:b/>
          <w:bCs/>
          <w:sz w:val="28"/>
          <w:szCs w:val="28"/>
        </w:rPr>
      </w:pPr>
      <w:r w:rsidRPr="00F638F3">
        <w:rPr>
          <w:b/>
          <w:bCs/>
          <w:sz w:val="28"/>
          <w:szCs w:val="28"/>
        </w:rPr>
        <w:t>Reverse list</w:t>
      </w:r>
    </w:p>
    <w:p w14:paraId="6A98444D" w14:textId="7F581C3D" w:rsidR="00E81978" w:rsidRDefault="00F638F3" w:rsidP="00FD2B1B">
      <w:pPr>
        <w:ind w:firstLine="0"/>
        <w:jc w:val="both"/>
        <w:rPr>
          <w:i/>
          <w:iCs/>
          <w:sz w:val="28"/>
          <w:szCs w:val="28"/>
        </w:rPr>
      </w:pPr>
      <w:r w:rsidRPr="00FD2B1B">
        <w:rPr>
          <w:i/>
          <w:iCs/>
          <w:sz w:val="28"/>
          <w:szCs w:val="28"/>
        </w:rPr>
        <w:t xml:space="preserve"> Code:</w:t>
      </w:r>
    </w:p>
    <w:p w14:paraId="375A3C23" w14:textId="7D80D3B2" w:rsidR="00F638F3" w:rsidRPr="00CD350E" w:rsidRDefault="00CD350E" w:rsidP="00CD350E">
      <w:pPr>
        <w:ind w:firstLine="0"/>
        <w:jc w:val="both"/>
        <w:rPr>
          <w:b/>
          <w:bCs/>
          <w:sz w:val="28"/>
          <w:szCs w:val="28"/>
        </w:rPr>
      </w:pPr>
      <w:r w:rsidRPr="00CD350E">
        <w:drawing>
          <wp:inline distT="0" distB="0" distL="0" distR="0" wp14:anchorId="741B101C" wp14:editId="26F9FAD6">
            <wp:extent cx="5646420" cy="2285006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8367" cy="230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D4A86" w14:textId="60EA71DF" w:rsidR="00F638F3" w:rsidRPr="007123F5" w:rsidRDefault="00F638F3" w:rsidP="007123F5">
      <w:pPr>
        <w:ind w:firstLine="0"/>
      </w:pPr>
    </w:p>
    <w:p w14:paraId="417A83D5" w14:textId="665EDFC8" w:rsidR="00F638F3" w:rsidRDefault="00F638F3" w:rsidP="00F638F3">
      <w:pPr>
        <w:ind w:firstLine="0"/>
        <w:rPr>
          <w:i/>
          <w:iCs/>
          <w:sz w:val="28"/>
          <w:szCs w:val="28"/>
        </w:rPr>
      </w:pPr>
      <w:r w:rsidRPr="00FD2B1B">
        <w:rPr>
          <w:i/>
          <w:iCs/>
          <w:sz w:val="28"/>
          <w:szCs w:val="28"/>
        </w:rPr>
        <w:t>Run:</w:t>
      </w:r>
    </w:p>
    <w:p w14:paraId="5776D424" w14:textId="2846924F" w:rsidR="007123F5" w:rsidRPr="00FD2B1B" w:rsidRDefault="007123F5" w:rsidP="00F638F3">
      <w:pPr>
        <w:ind w:firstLine="0"/>
        <w:rPr>
          <w:i/>
          <w:iCs/>
          <w:sz w:val="28"/>
          <w:szCs w:val="28"/>
        </w:rPr>
      </w:pPr>
      <w:r w:rsidRPr="00FD2B1B">
        <w:rPr>
          <w:noProof/>
        </w:rPr>
        <w:drawing>
          <wp:anchor distT="0" distB="0" distL="114300" distR="114300" simplePos="0" relativeHeight="251692032" behindDoc="0" locked="0" layoutInCell="1" allowOverlap="1" wp14:anchorId="7A4340A1" wp14:editId="3667B37F">
            <wp:simplePos x="0" y="0"/>
            <wp:positionH relativeFrom="margin">
              <wp:align>center</wp:align>
            </wp:positionH>
            <wp:positionV relativeFrom="paragraph">
              <wp:posOffset>67945</wp:posOffset>
            </wp:positionV>
            <wp:extent cx="6498590" cy="364236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8590" cy="3642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416E45" w14:textId="3C9F4179" w:rsidR="0031391D" w:rsidRPr="005F5194" w:rsidRDefault="005F5194" w:rsidP="00F638F3">
      <w:pPr>
        <w:pStyle w:val="SectionTitle"/>
        <w:numPr>
          <w:ilvl w:val="0"/>
          <w:numId w:val="22"/>
        </w:numPr>
        <w:jc w:val="left"/>
        <w:rPr>
          <w:b/>
          <w:bCs/>
          <w:sz w:val="28"/>
          <w:szCs w:val="28"/>
        </w:rPr>
      </w:pPr>
      <w:r w:rsidRPr="005F5194">
        <w:rPr>
          <w:b/>
          <w:bCs/>
          <w:sz w:val="28"/>
          <w:szCs w:val="28"/>
        </w:rPr>
        <w:lastRenderedPageBreak/>
        <w:t xml:space="preserve">Remove </w:t>
      </w:r>
      <w:r w:rsidR="00F638F3">
        <w:rPr>
          <w:b/>
          <w:bCs/>
          <w:sz w:val="28"/>
          <w:szCs w:val="28"/>
        </w:rPr>
        <w:t>w</w:t>
      </w:r>
      <w:r w:rsidRPr="005F5194">
        <w:rPr>
          <w:b/>
          <w:bCs/>
          <w:sz w:val="28"/>
          <w:szCs w:val="28"/>
        </w:rPr>
        <w:t>ord</w:t>
      </w:r>
    </w:p>
    <w:p w14:paraId="20251900" w14:textId="4B457D65" w:rsidR="005F5194" w:rsidRDefault="00F638F3" w:rsidP="00F638F3">
      <w:pPr>
        <w:ind w:firstLine="0"/>
        <w:rPr>
          <w:i/>
          <w:iCs/>
          <w:sz w:val="28"/>
          <w:szCs w:val="28"/>
        </w:rPr>
      </w:pPr>
      <w:r w:rsidRPr="00FD2B1B">
        <w:rPr>
          <w:i/>
          <w:iCs/>
          <w:sz w:val="28"/>
          <w:szCs w:val="28"/>
        </w:rPr>
        <w:t>Code:</w:t>
      </w:r>
    </w:p>
    <w:p w14:paraId="185FE322" w14:textId="2BC08955" w:rsidR="005F5194" w:rsidRPr="00762C68" w:rsidRDefault="00762C68" w:rsidP="00762C68">
      <w:pPr>
        <w:ind w:firstLine="0"/>
        <w:rPr>
          <w:i/>
          <w:iCs/>
          <w:sz w:val="28"/>
          <w:szCs w:val="28"/>
        </w:rPr>
      </w:pPr>
      <w:r>
        <w:rPr>
          <w:i/>
          <w:iCs/>
          <w:noProof/>
          <w:sz w:val="28"/>
          <w:szCs w:val="28"/>
        </w:rPr>
        <w:drawing>
          <wp:inline distT="0" distB="0" distL="0" distR="0" wp14:anchorId="00687716" wp14:editId="21649BFA">
            <wp:extent cx="5157537" cy="3377565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310" cy="33806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CD20D6" w14:textId="05BFEBD2" w:rsidR="005F5194" w:rsidRPr="005F5194" w:rsidRDefault="005F5194" w:rsidP="005F5194"/>
    <w:p w14:paraId="7B38DE98" w14:textId="77777777" w:rsidR="00FD2B1B" w:rsidRDefault="00FD2B1B" w:rsidP="00FD2B1B">
      <w:pPr>
        <w:ind w:firstLine="0"/>
        <w:rPr>
          <w:i/>
          <w:iCs/>
          <w:sz w:val="28"/>
          <w:szCs w:val="28"/>
        </w:rPr>
      </w:pPr>
      <w:r w:rsidRPr="00FD2B1B">
        <w:rPr>
          <w:i/>
          <w:iCs/>
          <w:sz w:val="28"/>
          <w:szCs w:val="28"/>
        </w:rPr>
        <w:t>Run:</w:t>
      </w:r>
    </w:p>
    <w:p w14:paraId="393736A7" w14:textId="6215D929" w:rsidR="005F5194" w:rsidRPr="00FD2B1B" w:rsidRDefault="005F5194" w:rsidP="00FD2B1B">
      <w:pPr>
        <w:ind w:firstLine="0"/>
        <w:rPr>
          <w:i/>
          <w:i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2CEF2538" wp14:editId="4D3B9C44">
            <wp:simplePos x="0" y="0"/>
            <wp:positionH relativeFrom="margin">
              <wp:align>right</wp:align>
            </wp:positionH>
            <wp:positionV relativeFrom="paragraph">
              <wp:posOffset>141605</wp:posOffset>
            </wp:positionV>
            <wp:extent cx="5906135" cy="3738833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135" cy="37388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CA0DD0" w14:textId="0D9C90BE" w:rsidR="005F5194" w:rsidRPr="005F5194" w:rsidRDefault="005F5194" w:rsidP="005F5194"/>
    <w:p w14:paraId="5380A75D" w14:textId="09A18317" w:rsidR="005F5194" w:rsidRPr="005F5194" w:rsidRDefault="005F5194" w:rsidP="005F5194"/>
    <w:p w14:paraId="142EB6D7" w14:textId="5F291365" w:rsidR="005F5194" w:rsidRPr="005F5194" w:rsidRDefault="005F5194" w:rsidP="005F5194"/>
    <w:p w14:paraId="45D9F9DC" w14:textId="5653438A" w:rsidR="005F5194" w:rsidRPr="005F5194" w:rsidRDefault="005F5194" w:rsidP="005F5194"/>
    <w:p w14:paraId="5352DE12" w14:textId="2D1E49AF" w:rsidR="005F5194" w:rsidRPr="005F5194" w:rsidRDefault="005F5194" w:rsidP="005F5194"/>
    <w:p w14:paraId="7DFD7CB0" w14:textId="00A55C09" w:rsidR="005F5194" w:rsidRPr="005F5194" w:rsidRDefault="005F5194" w:rsidP="005F5194"/>
    <w:p w14:paraId="30969AB9" w14:textId="2FCFEFB9" w:rsidR="005F5194" w:rsidRPr="005F5194" w:rsidRDefault="005F5194" w:rsidP="007123F5">
      <w:pPr>
        <w:tabs>
          <w:tab w:val="left" w:pos="3450"/>
        </w:tabs>
        <w:ind w:firstLine="0"/>
      </w:pPr>
      <w:r>
        <w:tab/>
      </w:r>
    </w:p>
    <w:p w14:paraId="6E812333" w14:textId="03E5545E" w:rsidR="00E81978" w:rsidRPr="005F5194" w:rsidRDefault="005F5194" w:rsidP="00F638F3">
      <w:pPr>
        <w:pStyle w:val="SectionTitle"/>
        <w:numPr>
          <w:ilvl w:val="0"/>
          <w:numId w:val="22"/>
        </w:numPr>
        <w:jc w:val="left"/>
        <w:rPr>
          <w:b/>
          <w:bCs/>
          <w:sz w:val="28"/>
          <w:szCs w:val="28"/>
        </w:rPr>
      </w:pPr>
      <w:r w:rsidRPr="005F5194">
        <w:rPr>
          <w:b/>
          <w:bCs/>
          <w:sz w:val="28"/>
          <w:szCs w:val="28"/>
        </w:rPr>
        <w:lastRenderedPageBreak/>
        <w:t>Remove occur</w:t>
      </w:r>
      <w:r>
        <w:rPr>
          <w:b/>
          <w:bCs/>
          <w:sz w:val="28"/>
          <w:szCs w:val="28"/>
        </w:rPr>
        <w:t>re</w:t>
      </w:r>
      <w:r w:rsidRPr="005F5194">
        <w:rPr>
          <w:b/>
          <w:bCs/>
          <w:sz w:val="28"/>
          <w:szCs w:val="28"/>
        </w:rPr>
        <w:t>nce</w:t>
      </w:r>
    </w:p>
    <w:p w14:paraId="149A3501" w14:textId="6717893A" w:rsidR="00CD350E" w:rsidRDefault="00CD350E" w:rsidP="00CD350E">
      <w:pPr>
        <w:ind w:firstLine="0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Code: </w:t>
      </w:r>
    </w:p>
    <w:p w14:paraId="0CF85635" w14:textId="055324C2" w:rsidR="00CD350E" w:rsidRPr="00FD2B1B" w:rsidRDefault="00CD350E" w:rsidP="00CD350E">
      <w:pPr>
        <w:ind w:firstLine="0"/>
        <w:rPr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2F5A3892" wp14:editId="6AA096B3">
            <wp:extent cx="4732020" cy="275074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911" cy="2782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568B4" w14:textId="77777777" w:rsidR="007123F5" w:rsidRDefault="007123F5" w:rsidP="007123F5">
      <w:pPr>
        <w:ind w:firstLine="0"/>
        <w:rPr>
          <w:rFonts w:asciiTheme="majorHAnsi" w:eastAsiaTheme="majorEastAsia" w:hAnsiTheme="majorHAnsi" w:cstheme="majorBidi"/>
          <w:i/>
          <w:iCs/>
          <w:sz w:val="28"/>
          <w:szCs w:val="28"/>
        </w:rPr>
      </w:pPr>
    </w:p>
    <w:p w14:paraId="11122F32" w14:textId="41F5F517" w:rsidR="007123F5" w:rsidRDefault="007123F5" w:rsidP="007123F5">
      <w:pPr>
        <w:ind w:firstLine="0"/>
        <w:rPr>
          <w:rFonts w:asciiTheme="majorHAnsi" w:eastAsiaTheme="majorEastAsia" w:hAnsiTheme="majorHAnsi" w:cstheme="majorBidi"/>
          <w:i/>
          <w:iCs/>
          <w:sz w:val="28"/>
          <w:szCs w:val="28"/>
        </w:rPr>
      </w:pPr>
      <w:r w:rsidRPr="00FD2B1B">
        <w:rPr>
          <w:noProof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37FCB886" wp14:editId="65E4946E">
            <wp:simplePos x="0" y="0"/>
            <wp:positionH relativeFrom="margin">
              <wp:posOffset>-228600</wp:posOffset>
            </wp:positionH>
            <wp:positionV relativeFrom="paragraph">
              <wp:posOffset>457643</wp:posOffset>
            </wp:positionV>
            <wp:extent cx="6263640" cy="4308032"/>
            <wp:effectExtent l="0" t="0" r="381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919" cy="43082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2B1B" w:rsidRPr="00FD2B1B">
        <w:rPr>
          <w:rFonts w:asciiTheme="majorHAnsi" w:eastAsiaTheme="majorEastAsia" w:hAnsiTheme="majorHAnsi" w:cstheme="majorBidi"/>
          <w:i/>
          <w:iCs/>
          <w:sz w:val="28"/>
          <w:szCs w:val="28"/>
        </w:rPr>
        <w:t>Run:</w:t>
      </w:r>
    </w:p>
    <w:p w14:paraId="22824BAE" w14:textId="1BC7257D" w:rsidR="005F5194" w:rsidRPr="007123F5" w:rsidRDefault="005F5194" w:rsidP="007123F5">
      <w:pPr>
        <w:ind w:firstLine="0"/>
        <w:rPr>
          <w:rFonts w:asciiTheme="majorHAnsi" w:eastAsiaTheme="majorEastAsia" w:hAnsiTheme="majorHAnsi" w:cstheme="majorBidi"/>
          <w:i/>
          <w:iCs/>
          <w:sz w:val="28"/>
          <w:szCs w:val="28"/>
        </w:rPr>
      </w:pPr>
    </w:p>
    <w:p w14:paraId="79893461" w14:textId="5239C43C" w:rsidR="005F5194" w:rsidRPr="00FD2B1B" w:rsidRDefault="005F5194" w:rsidP="005F5194">
      <w:pPr>
        <w:tabs>
          <w:tab w:val="left" w:pos="3885"/>
        </w:tabs>
        <w:rPr>
          <w:sz w:val="28"/>
          <w:szCs w:val="28"/>
        </w:rPr>
      </w:pPr>
      <w:r w:rsidRPr="00FD2B1B">
        <w:rPr>
          <w:sz w:val="28"/>
          <w:szCs w:val="28"/>
        </w:rPr>
        <w:tab/>
      </w:r>
    </w:p>
    <w:p w14:paraId="3E861B56" w14:textId="2DC9A531" w:rsidR="00F638F3" w:rsidRPr="00FD2B1B" w:rsidRDefault="00F638F3" w:rsidP="00F638F3">
      <w:pPr>
        <w:pStyle w:val="SectionTitle"/>
        <w:numPr>
          <w:ilvl w:val="0"/>
          <w:numId w:val="22"/>
        </w:numPr>
        <w:jc w:val="left"/>
        <w:rPr>
          <w:b/>
          <w:bCs/>
          <w:sz w:val="28"/>
          <w:szCs w:val="28"/>
        </w:rPr>
      </w:pPr>
      <w:r w:rsidRPr="00FD2B1B">
        <w:rPr>
          <w:b/>
          <w:bCs/>
          <w:sz w:val="28"/>
          <w:szCs w:val="28"/>
        </w:rPr>
        <w:lastRenderedPageBreak/>
        <w:t>Replace word</w:t>
      </w:r>
    </w:p>
    <w:p w14:paraId="77C1580E" w14:textId="18809E9D" w:rsidR="00762C68" w:rsidRDefault="00FD2B1B" w:rsidP="00762C68">
      <w:pPr>
        <w:ind w:firstLine="0"/>
        <w:rPr>
          <w:i/>
          <w:iCs/>
          <w:sz w:val="28"/>
          <w:szCs w:val="28"/>
        </w:rPr>
      </w:pPr>
      <w:r w:rsidRPr="00FD2B1B">
        <w:rPr>
          <w:i/>
          <w:iCs/>
          <w:sz w:val="28"/>
          <w:szCs w:val="28"/>
        </w:rPr>
        <w:t>Code:</w:t>
      </w:r>
    </w:p>
    <w:p w14:paraId="19519B58" w14:textId="67E4BAA5" w:rsidR="00762C68" w:rsidRPr="00FD2B1B" w:rsidRDefault="00762C68" w:rsidP="00762C68">
      <w:pPr>
        <w:ind w:firstLine="0"/>
        <w:rPr>
          <w:i/>
          <w:iCs/>
          <w:sz w:val="28"/>
          <w:szCs w:val="28"/>
        </w:rPr>
      </w:pPr>
      <w:r>
        <w:rPr>
          <w:i/>
          <w:iCs/>
          <w:noProof/>
          <w:sz w:val="28"/>
          <w:szCs w:val="28"/>
        </w:rPr>
        <w:drawing>
          <wp:inline distT="0" distB="0" distL="0" distR="0" wp14:anchorId="187219C3" wp14:editId="21C0435B">
            <wp:extent cx="5712460" cy="215836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2158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60EF52" w14:textId="54CA0BE8" w:rsidR="00FD2B1B" w:rsidRDefault="00FD2B1B" w:rsidP="00762C68">
      <w:pPr>
        <w:ind w:firstLine="0"/>
      </w:pPr>
    </w:p>
    <w:p w14:paraId="6637AB6E" w14:textId="0153C8F4" w:rsidR="00FD2B1B" w:rsidRPr="00FD2B1B" w:rsidRDefault="00FD2B1B" w:rsidP="00FD2B1B">
      <w:pPr>
        <w:ind w:firstLine="0"/>
        <w:rPr>
          <w:i/>
          <w:iCs/>
          <w:sz w:val="28"/>
          <w:szCs w:val="28"/>
        </w:rPr>
      </w:pPr>
      <w:r w:rsidRPr="00FD2B1B">
        <w:rPr>
          <w:i/>
          <w:iCs/>
          <w:sz w:val="28"/>
          <w:szCs w:val="28"/>
        </w:rPr>
        <w:t>Run:</w:t>
      </w:r>
    </w:p>
    <w:p w14:paraId="15C7A387" w14:textId="17D28E9B" w:rsidR="005F5194" w:rsidRDefault="00FD2B1B" w:rsidP="005F5194">
      <w:pPr>
        <w:rPr>
          <w:rFonts w:asciiTheme="majorHAnsi" w:eastAsiaTheme="majorEastAsia" w:hAnsiTheme="majorHAnsi" w:cstheme="majorBidi"/>
        </w:rPr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7E5B5F94" wp14:editId="03B58330">
            <wp:simplePos x="0" y="0"/>
            <wp:positionH relativeFrom="margin">
              <wp:align>center</wp:align>
            </wp:positionH>
            <wp:positionV relativeFrom="paragraph">
              <wp:posOffset>167403</wp:posOffset>
            </wp:positionV>
            <wp:extent cx="6529070" cy="3779595"/>
            <wp:effectExtent l="0" t="0" r="508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9070" cy="3779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6A0683" w14:textId="2288B472" w:rsidR="005F5194" w:rsidRDefault="005F5194" w:rsidP="005F5194">
      <w:pPr>
        <w:rPr>
          <w:rFonts w:asciiTheme="majorHAnsi" w:eastAsiaTheme="majorEastAsia" w:hAnsiTheme="majorHAnsi" w:cstheme="majorBidi"/>
        </w:rPr>
      </w:pPr>
    </w:p>
    <w:p w14:paraId="717F3FC5" w14:textId="1DB39D91" w:rsidR="005F5194" w:rsidRPr="005F5194" w:rsidRDefault="005F5194" w:rsidP="005F5194">
      <w:pPr>
        <w:tabs>
          <w:tab w:val="left" w:pos="3585"/>
        </w:tabs>
      </w:pPr>
      <w:r>
        <w:tab/>
      </w:r>
    </w:p>
    <w:p w14:paraId="1532EDBF" w14:textId="4B6187ED" w:rsidR="0031391D" w:rsidRPr="00077D3E" w:rsidRDefault="006D62B3" w:rsidP="006D62B3">
      <w:pPr>
        <w:pStyle w:val="SectionTitle"/>
        <w:jc w:val="left"/>
        <w:rPr>
          <w:b/>
          <w:bCs/>
          <w:sz w:val="28"/>
          <w:szCs w:val="28"/>
        </w:rPr>
      </w:pPr>
      <w:r w:rsidRPr="00077D3E">
        <w:rPr>
          <w:b/>
          <w:bCs/>
          <w:sz w:val="28"/>
          <w:szCs w:val="28"/>
        </w:rPr>
        <w:lastRenderedPageBreak/>
        <w:t xml:space="preserve">Complications </w:t>
      </w:r>
      <w:r w:rsidR="00077D3E" w:rsidRPr="00077D3E">
        <w:rPr>
          <w:b/>
          <w:bCs/>
          <w:sz w:val="28"/>
          <w:szCs w:val="28"/>
        </w:rPr>
        <w:t xml:space="preserve">we faced during the code: </w:t>
      </w:r>
    </w:p>
    <w:p w14:paraId="368876BC" w14:textId="58475808" w:rsidR="006D62B3" w:rsidRPr="000C0CDD" w:rsidRDefault="006D62B3" w:rsidP="000C0CDD">
      <w:pPr>
        <w:pStyle w:val="TableFigure"/>
        <w:numPr>
          <w:ilvl w:val="0"/>
          <w:numId w:val="16"/>
        </w:numPr>
        <w:spacing w:line="360" w:lineRule="auto"/>
      </w:pPr>
      <w:r w:rsidRPr="000C0CDD">
        <w:t xml:space="preserve">Finding the problem and fixing it </w:t>
      </w:r>
    </w:p>
    <w:p w14:paraId="2C3FCB90" w14:textId="2675EDD6" w:rsidR="006D62B3" w:rsidRPr="000C0CDD" w:rsidRDefault="006D62B3" w:rsidP="000C0CDD">
      <w:pPr>
        <w:pStyle w:val="TableFigure"/>
        <w:numPr>
          <w:ilvl w:val="0"/>
          <w:numId w:val="16"/>
        </w:numPr>
        <w:spacing w:line="360" w:lineRule="auto"/>
      </w:pPr>
      <w:r w:rsidRPr="000C0CDD">
        <w:t xml:space="preserve">searching for the right arguments to use </w:t>
      </w:r>
    </w:p>
    <w:p w14:paraId="2F12914D" w14:textId="5DAF9528" w:rsidR="00E81978" w:rsidRPr="000C0CDD" w:rsidRDefault="006D62B3" w:rsidP="000C0CDD">
      <w:pPr>
        <w:pStyle w:val="TableFigure"/>
        <w:numPr>
          <w:ilvl w:val="0"/>
          <w:numId w:val="16"/>
        </w:numPr>
        <w:spacing w:line="360" w:lineRule="auto"/>
      </w:pPr>
      <w:r w:rsidRPr="000C0CDD">
        <w:t>making all the function work when put together</w:t>
      </w:r>
    </w:p>
    <w:p w14:paraId="33FA13AC" w14:textId="4061DD0C" w:rsidR="00077D3E" w:rsidRPr="000C0CDD" w:rsidRDefault="00077D3E" w:rsidP="000C0CDD">
      <w:pPr>
        <w:pStyle w:val="TableFigure"/>
        <w:numPr>
          <w:ilvl w:val="0"/>
          <w:numId w:val="16"/>
        </w:numPr>
        <w:spacing w:line="360" w:lineRule="auto"/>
      </w:pPr>
      <w:r w:rsidRPr="000C0CDD">
        <w:t>Communication due to the COVID-19 pandemic outbreak my group members and I had to communicate online, for this reason it was harder than if we simply met and had the code done in a few hours.</w:t>
      </w:r>
    </w:p>
    <w:p w14:paraId="0569F652" w14:textId="193328FF" w:rsidR="003B7073" w:rsidRDefault="003B7073" w:rsidP="003B7073">
      <w:pPr>
        <w:pStyle w:val="TableFigure"/>
        <w:ind w:left="360"/>
        <w:rPr>
          <w:sz w:val="28"/>
          <w:szCs w:val="28"/>
        </w:rPr>
      </w:pPr>
    </w:p>
    <w:p w14:paraId="3BFE74FF" w14:textId="77777777" w:rsidR="00C706A3" w:rsidRDefault="00C706A3" w:rsidP="003B7073">
      <w:pPr>
        <w:pStyle w:val="TableFigure"/>
        <w:ind w:left="360"/>
        <w:rPr>
          <w:sz w:val="28"/>
          <w:szCs w:val="28"/>
        </w:rPr>
      </w:pPr>
    </w:p>
    <w:p w14:paraId="27A291A1" w14:textId="4D1B5CEA" w:rsidR="00077D3E" w:rsidRDefault="003B7073" w:rsidP="00077D3E">
      <w:pPr>
        <w:pStyle w:val="TableFigure"/>
        <w:rPr>
          <w:b/>
          <w:bCs/>
          <w:sz w:val="28"/>
          <w:szCs w:val="28"/>
        </w:rPr>
      </w:pPr>
      <w:r w:rsidRPr="003B7073">
        <w:rPr>
          <w:b/>
          <w:bCs/>
          <w:sz w:val="28"/>
          <w:szCs w:val="28"/>
        </w:rPr>
        <w:t>Learning Outcome:</w:t>
      </w:r>
    </w:p>
    <w:p w14:paraId="1C0389AD" w14:textId="1B064220" w:rsidR="00F92E80" w:rsidRPr="000C0CDD" w:rsidRDefault="006B5E94" w:rsidP="000C0CDD">
      <w:pPr>
        <w:pStyle w:val="TableFigure"/>
        <w:spacing w:line="360" w:lineRule="auto"/>
      </w:pPr>
      <w:r w:rsidRPr="000C0CDD">
        <w:t xml:space="preserve">My team and I benefited a lot from this project because it arranged steps for us to solve it, and the idea of ​​the topic became clear. We faced some issues </w:t>
      </w:r>
      <w:r w:rsidR="000C0CDD">
        <w:t>initially while organizing our thoughts, but we helped each other</w:t>
      </w:r>
      <w:r w:rsidR="00F92E80" w:rsidRPr="000C0CDD">
        <w:t xml:space="preserve"> understand the project.</w:t>
      </w:r>
    </w:p>
    <w:p w14:paraId="5767DCF6" w14:textId="44FDA91A" w:rsidR="00F92E80" w:rsidRPr="000C0CDD" w:rsidRDefault="00F92E80" w:rsidP="000C0CDD">
      <w:pPr>
        <w:pStyle w:val="TableFigure"/>
        <w:spacing w:line="360" w:lineRule="auto"/>
      </w:pPr>
      <w:r w:rsidRPr="000C0CDD">
        <w:t xml:space="preserve">We faced many </w:t>
      </w:r>
      <w:r w:rsidR="000C0CDD">
        <w:t>unreasonable errors</w:t>
      </w:r>
      <w:r w:rsidRPr="000C0CDD">
        <w:t>, but after using google and asking other groupmates for help</w:t>
      </w:r>
      <w:r w:rsidR="000C0CDD">
        <w:t>,</w:t>
      </w:r>
      <w:r w:rsidRPr="000C0CDD">
        <w:t xml:space="preserve"> we got our code done </w:t>
      </w:r>
      <w:r w:rsidR="000C0CDD">
        <w:t>corr</w:t>
      </w:r>
      <w:r w:rsidRPr="000C0CDD">
        <w:t xml:space="preserve">ectly. </w:t>
      </w:r>
    </w:p>
    <w:p w14:paraId="64426F8A" w14:textId="3372B9AD" w:rsidR="006B5E94" w:rsidRPr="00762C68" w:rsidRDefault="003B7073" w:rsidP="00762C68">
      <w:pPr>
        <w:pStyle w:val="TableFigure"/>
        <w:spacing w:line="360" w:lineRule="auto"/>
      </w:pPr>
      <w:r w:rsidRPr="000C0CDD">
        <w:t>We learned</w:t>
      </w:r>
      <w:r w:rsidR="006B5E94" w:rsidRPr="000C0CDD">
        <w:t xml:space="preserve"> the importance of functions while working as a group and how it made the work easier. Also,</w:t>
      </w:r>
      <w:r w:rsidRPr="000C0CDD">
        <w:t xml:space="preserve"> </w:t>
      </w:r>
      <w:r w:rsidR="006B5E94" w:rsidRPr="000C0CDD">
        <w:t>we learned how to relate and connect all the functions to run the program and make it work.</w:t>
      </w:r>
    </w:p>
    <w:p w14:paraId="0D9FC7B7" w14:textId="53DC7E97" w:rsidR="006B5E94" w:rsidRDefault="006B5E94" w:rsidP="00077D3E">
      <w:pPr>
        <w:pStyle w:val="TableFigure"/>
        <w:rPr>
          <w:sz w:val="28"/>
          <w:szCs w:val="28"/>
        </w:rPr>
      </w:pPr>
    </w:p>
    <w:p w14:paraId="115C964F" w14:textId="77777777" w:rsidR="00C706A3" w:rsidRDefault="00C706A3" w:rsidP="00077D3E">
      <w:pPr>
        <w:pStyle w:val="TableFigure"/>
        <w:rPr>
          <w:sz w:val="28"/>
          <w:szCs w:val="28"/>
        </w:rPr>
      </w:pPr>
    </w:p>
    <w:p w14:paraId="1D99F4AE" w14:textId="35592FC9" w:rsidR="006B5E94" w:rsidRPr="006B5E94" w:rsidRDefault="006B5E94" w:rsidP="00077D3E">
      <w:pPr>
        <w:pStyle w:val="TableFigure"/>
        <w:rPr>
          <w:b/>
          <w:bCs/>
          <w:sz w:val="28"/>
          <w:szCs w:val="28"/>
        </w:rPr>
      </w:pPr>
      <w:r w:rsidRPr="006B5E94">
        <w:rPr>
          <w:b/>
          <w:bCs/>
          <w:sz w:val="28"/>
          <w:szCs w:val="28"/>
        </w:rPr>
        <w:t>Code Improvements</w:t>
      </w:r>
      <w:r>
        <w:rPr>
          <w:b/>
          <w:bCs/>
          <w:sz w:val="28"/>
          <w:szCs w:val="28"/>
        </w:rPr>
        <w:t>:</w:t>
      </w:r>
    </w:p>
    <w:p w14:paraId="1046D8F6" w14:textId="35D07CC6" w:rsidR="006B5E94" w:rsidRPr="000C0CDD" w:rsidRDefault="006B5E94" w:rsidP="00077D3E">
      <w:pPr>
        <w:pStyle w:val="TableFigure"/>
      </w:pPr>
      <w:r w:rsidRPr="000C0CDD">
        <w:t>Reducing the repetition of opening and checking a file</w:t>
      </w:r>
      <w:r w:rsidR="00300C84" w:rsidRPr="000C0CDD">
        <w:t xml:space="preserve">. </w:t>
      </w:r>
    </w:p>
    <w:p w14:paraId="721B5226" w14:textId="0B6C8908" w:rsidR="0033427E" w:rsidRDefault="0033427E">
      <w:pPr>
        <w:pStyle w:val="TableFigure"/>
        <w:rPr>
          <w:noProof/>
        </w:rPr>
      </w:pPr>
    </w:p>
    <w:p w14:paraId="5DD1B618" w14:textId="2A90F183" w:rsidR="00762C68" w:rsidRDefault="00762C68">
      <w:pPr>
        <w:pStyle w:val="TableFigure"/>
        <w:rPr>
          <w:noProof/>
        </w:rPr>
      </w:pPr>
    </w:p>
    <w:p w14:paraId="158DF57A" w14:textId="020EF65B" w:rsidR="00762C68" w:rsidRDefault="00762C68">
      <w:pPr>
        <w:pStyle w:val="TableFigure"/>
        <w:rPr>
          <w:noProof/>
        </w:rPr>
      </w:pPr>
    </w:p>
    <w:p w14:paraId="130DBAE8" w14:textId="10C81274" w:rsidR="00762C68" w:rsidRDefault="00762C68">
      <w:pPr>
        <w:pStyle w:val="TableFigure"/>
        <w:rPr>
          <w:noProof/>
        </w:rPr>
      </w:pPr>
    </w:p>
    <w:p w14:paraId="6678B126" w14:textId="3F30E3CF" w:rsidR="00762C68" w:rsidRDefault="00762C68">
      <w:pPr>
        <w:pStyle w:val="TableFigure"/>
        <w:rPr>
          <w:noProof/>
        </w:rPr>
      </w:pPr>
    </w:p>
    <w:p w14:paraId="51A05058" w14:textId="0E371923" w:rsidR="00762C68" w:rsidRDefault="00762C68">
      <w:pPr>
        <w:pStyle w:val="TableFigure"/>
        <w:rPr>
          <w:noProof/>
        </w:rPr>
      </w:pPr>
    </w:p>
    <w:p w14:paraId="72CC0D08" w14:textId="77777777" w:rsidR="00762C68" w:rsidRDefault="00762C68">
      <w:pPr>
        <w:pStyle w:val="TableFigure"/>
        <w:rPr>
          <w:noProof/>
        </w:rPr>
      </w:pPr>
    </w:p>
    <w:p w14:paraId="69CA7EC3" w14:textId="0558A2D2" w:rsidR="00CD350E" w:rsidRDefault="00CD350E">
      <w:pPr>
        <w:pStyle w:val="TableFigure"/>
        <w:rPr>
          <w:b/>
          <w:bCs/>
          <w:sz w:val="32"/>
          <w:szCs w:val="32"/>
        </w:rPr>
      </w:pPr>
      <w:r w:rsidRPr="00CD350E">
        <w:rPr>
          <w:b/>
          <w:bCs/>
          <w:sz w:val="32"/>
          <w:szCs w:val="32"/>
        </w:rPr>
        <w:t>Task Distribution:</w:t>
      </w:r>
    </w:p>
    <w:p w14:paraId="346B1760" w14:textId="2C22541F" w:rsidR="00762C68" w:rsidRPr="00CD350E" w:rsidRDefault="00762C68">
      <w:pPr>
        <w:pStyle w:val="TableFigure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FAFA8F7" wp14:editId="48BD3A13">
            <wp:extent cx="6524362" cy="238225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399" cy="23892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C47018" w14:textId="3349849D" w:rsidR="00CD350E" w:rsidRDefault="00CD350E">
      <w:pPr>
        <w:pStyle w:val="TableFigure"/>
      </w:pPr>
    </w:p>
    <w:p w14:paraId="2A9F3850" w14:textId="0CF570B3" w:rsidR="00CD350E" w:rsidRDefault="00CD350E">
      <w:pPr>
        <w:pStyle w:val="TableFigure"/>
      </w:pPr>
    </w:p>
    <w:sectPr w:rsidR="00CD350E">
      <w:headerReference w:type="default" r:id="rId24"/>
      <w:headerReference w:type="first" r:id="rId25"/>
      <w:footnotePr>
        <w:pos w:val="beneathText"/>
      </w:footnotePr>
      <w:pgSz w:w="12240" w:h="15840"/>
      <w:pgMar w:top="1440" w:right="1440" w:bottom="1440" w:left="1440" w:header="720" w:footer="720" w:gutter="0"/>
      <w:cols w:space="720"/>
      <w:titlePg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DE0DD0" w14:textId="77777777" w:rsidR="00052DE3" w:rsidRDefault="00052DE3">
      <w:pPr>
        <w:spacing w:line="240" w:lineRule="auto"/>
      </w:pPr>
      <w:r>
        <w:separator/>
      </w:r>
    </w:p>
    <w:p w14:paraId="4BC4CC7D" w14:textId="77777777" w:rsidR="00052DE3" w:rsidRDefault="00052DE3"/>
  </w:endnote>
  <w:endnote w:type="continuationSeparator" w:id="0">
    <w:p w14:paraId="2171BA10" w14:textId="77777777" w:rsidR="00052DE3" w:rsidRDefault="00052DE3">
      <w:pPr>
        <w:spacing w:line="240" w:lineRule="auto"/>
      </w:pPr>
      <w:r>
        <w:continuationSeparator/>
      </w:r>
    </w:p>
    <w:p w14:paraId="22FBBBA0" w14:textId="77777777" w:rsidR="00052DE3" w:rsidRDefault="00052DE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F48D20" w14:textId="77777777" w:rsidR="00052DE3" w:rsidRDefault="00052DE3">
      <w:pPr>
        <w:spacing w:line="240" w:lineRule="auto"/>
      </w:pPr>
      <w:r>
        <w:separator/>
      </w:r>
    </w:p>
    <w:p w14:paraId="28D6CC55" w14:textId="77777777" w:rsidR="00052DE3" w:rsidRDefault="00052DE3"/>
  </w:footnote>
  <w:footnote w:type="continuationSeparator" w:id="0">
    <w:p w14:paraId="17FFF9C5" w14:textId="77777777" w:rsidR="00052DE3" w:rsidRDefault="00052DE3">
      <w:pPr>
        <w:spacing w:line="240" w:lineRule="auto"/>
      </w:pPr>
      <w:r>
        <w:continuationSeparator/>
      </w:r>
    </w:p>
    <w:p w14:paraId="521DBADB" w14:textId="77777777" w:rsidR="00052DE3" w:rsidRDefault="00052DE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EA4915" w14:textId="49B0862B" w:rsidR="004A5E90" w:rsidRDefault="00052DE3">
    <w:pPr>
      <w:pStyle w:val="Header"/>
    </w:pPr>
    <w:sdt>
      <w:sdtPr>
        <w:rPr>
          <w:rStyle w:val="Strong"/>
          <w:color w:val="FFFFFF" w:themeColor="background1"/>
        </w:rPr>
        <w:alias w:val="Running head"/>
        <w:tag w:val=""/>
        <w:id w:val="12739865"/>
        <w:placeholder>
          <w:docPart w:val="F389D757A37D4818982E334744950EE6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>
        <w:rPr>
          <w:rStyle w:val="DefaultParagraphFont"/>
          <w:caps w:val="0"/>
        </w:rPr>
      </w:sdtEndPr>
      <w:sdtContent>
        <w:r w:rsidR="00FA3D5A" w:rsidRPr="00FA3D5A">
          <w:rPr>
            <w:rStyle w:val="Strong"/>
            <w:color w:val="FFFFFF" w:themeColor="background1"/>
          </w:rPr>
          <w:t>.</w:t>
        </w:r>
      </w:sdtContent>
    </w:sdt>
    <w:r w:rsidR="005D3A03">
      <w:rPr>
        <w:rStyle w:val="Strong"/>
      </w:rPr>
      <w:ptab w:relativeTo="margin" w:alignment="right" w:leader="none"/>
    </w:r>
    <w:r w:rsidR="005D3A03">
      <w:rPr>
        <w:rStyle w:val="Strong"/>
      </w:rPr>
      <w:fldChar w:fldCharType="begin"/>
    </w:r>
    <w:r w:rsidR="005D3A03">
      <w:rPr>
        <w:rStyle w:val="Strong"/>
      </w:rPr>
      <w:instrText xml:space="preserve"> PAGE   \* MERGEFORMAT </w:instrText>
    </w:r>
    <w:r w:rsidR="005D3A03">
      <w:rPr>
        <w:rStyle w:val="Strong"/>
      </w:rPr>
      <w:fldChar w:fldCharType="separate"/>
    </w:r>
    <w:r w:rsidR="000D3F41">
      <w:rPr>
        <w:rStyle w:val="Strong"/>
        <w:noProof/>
      </w:rPr>
      <w:t>8</w:t>
    </w:r>
    <w:r w:rsidR="005D3A03">
      <w:rPr>
        <w:rStyle w:val="Strong"/>
        <w:noProof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CABAA5" w14:textId="2280A6EA" w:rsidR="00E81978" w:rsidRDefault="005D3A03">
    <w:pPr>
      <w:pStyle w:val="Header"/>
      <w:rPr>
        <w:rStyle w:val="Strong"/>
      </w:rPr>
    </w:pPr>
    <w:r>
      <w:rPr>
        <w:rStyle w:val="Strong"/>
      </w:rPr>
      <w:ptab w:relativeTo="margin" w:alignment="right" w:leader="none"/>
    </w:r>
    <w:r>
      <w:rPr>
        <w:rStyle w:val="Strong"/>
      </w:rPr>
      <w:fldChar w:fldCharType="begin"/>
    </w:r>
    <w:r>
      <w:rPr>
        <w:rStyle w:val="Strong"/>
      </w:rPr>
      <w:instrText xml:space="preserve"> PAGE   \* MERGEFORMAT </w:instrText>
    </w:r>
    <w:r>
      <w:rPr>
        <w:rStyle w:val="Strong"/>
      </w:rPr>
      <w:fldChar w:fldCharType="separate"/>
    </w:r>
    <w:r w:rsidR="000D3F41">
      <w:rPr>
        <w:rStyle w:val="Strong"/>
        <w:noProof/>
      </w:rPr>
      <w:t>1</w:t>
    </w:r>
    <w:r>
      <w:rPr>
        <w:rStyle w:val="Strong"/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1204527B"/>
    <w:multiLevelType w:val="hybridMultilevel"/>
    <w:tmpl w:val="1A6890E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C27F71"/>
    <w:multiLevelType w:val="hybridMultilevel"/>
    <w:tmpl w:val="BC76966C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C9E318B"/>
    <w:multiLevelType w:val="hybridMultilevel"/>
    <w:tmpl w:val="CC22EDA0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45C9717C"/>
    <w:multiLevelType w:val="hybridMultilevel"/>
    <w:tmpl w:val="46A4808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2A6218"/>
    <w:multiLevelType w:val="hybridMultilevel"/>
    <w:tmpl w:val="063A18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5A1099"/>
    <w:multiLevelType w:val="multilevel"/>
    <w:tmpl w:val="4268E1E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531F1201"/>
    <w:multiLevelType w:val="hybridMultilevel"/>
    <w:tmpl w:val="EFF66E78"/>
    <w:lvl w:ilvl="0" w:tplc="F99EC408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B27D0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65D430F3"/>
    <w:multiLevelType w:val="hybridMultilevel"/>
    <w:tmpl w:val="96F84D7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DE1D93"/>
    <w:multiLevelType w:val="hybridMultilevel"/>
    <w:tmpl w:val="6A08120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D702056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727374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79550D0"/>
    <w:multiLevelType w:val="hybridMultilevel"/>
    <w:tmpl w:val="E7B836A2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  <w:lvlOverride w:ilvl="0">
      <w:startOverride w:val="1"/>
    </w:lvlOverride>
  </w:num>
  <w:num w:numId="12">
    <w:abstractNumId w:val="21"/>
  </w:num>
  <w:num w:numId="13">
    <w:abstractNumId w:val="17"/>
  </w:num>
  <w:num w:numId="14">
    <w:abstractNumId w:val="15"/>
  </w:num>
  <w:num w:numId="15">
    <w:abstractNumId w:val="20"/>
  </w:num>
  <w:num w:numId="16">
    <w:abstractNumId w:val="16"/>
  </w:num>
  <w:num w:numId="17">
    <w:abstractNumId w:val="13"/>
  </w:num>
  <w:num w:numId="18">
    <w:abstractNumId w:val="14"/>
  </w:num>
  <w:num w:numId="19">
    <w:abstractNumId w:val="22"/>
  </w:num>
  <w:num w:numId="20">
    <w:abstractNumId w:val="12"/>
  </w:num>
  <w:num w:numId="21">
    <w:abstractNumId w:val="11"/>
  </w:num>
  <w:num w:numId="22">
    <w:abstractNumId w:val="18"/>
  </w:num>
  <w:num w:numId="23">
    <w:abstractNumId w:val="10"/>
  </w:num>
  <w:num w:numId="2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proofState w:spelling="clean"/>
  <w:attachedTemplate r:id="rId1"/>
  <w:defaultTabStop w:val="72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Q3MzSzMDczMrM0sTBU0lEKTi0uzszPAykwrAUARc9EzSwAAAA="/>
  </w:docVars>
  <w:rsids>
    <w:rsidRoot w:val="00452D7E"/>
    <w:rsid w:val="00052DE3"/>
    <w:rsid w:val="00077D3E"/>
    <w:rsid w:val="000C0CDD"/>
    <w:rsid w:val="000D3F41"/>
    <w:rsid w:val="000E734A"/>
    <w:rsid w:val="001B6264"/>
    <w:rsid w:val="00276D57"/>
    <w:rsid w:val="002F7B12"/>
    <w:rsid w:val="00300C84"/>
    <w:rsid w:val="0031391D"/>
    <w:rsid w:val="0033427E"/>
    <w:rsid w:val="00355DCA"/>
    <w:rsid w:val="003B7073"/>
    <w:rsid w:val="00452D7E"/>
    <w:rsid w:val="004A5E90"/>
    <w:rsid w:val="00551A02"/>
    <w:rsid w:val="005534FA"/>
    <w:rsid w:val="005D3A03"/>
    <w:rsid w:val="005F5194"/>
    <w:rsid w:val="00620B41"/>
    <w:rsid w:val="006B5E94"/>
    <w:rsid w:val="006D62B3"/>
    <w:rsid w:val="007123F5"/>
    <w:rsid w:val="00716C14"/>
    <w:rsid w:val="00746C4E"/>
    <w:rsid w:val="00762C68"/>
    <w:rsid w:val="007C12EB"/>
    <w:rsid w:val="008002C0"/>
    <w:rsid w:val="008C5323"/>
    <w:rsid w:val="009069A8"/>
    <w:rsid w:val="009A6A3B"/>
    <w:rsid w:val="009D72F9"/>
    <w:rsid w:val="00A038EB"/>
    <w:rsid w:val="00B031A3"/>
    <w:rsid w:val="00B42DA7"/>
    <w:rsid w:val="00B452B5"/>
    <w:rsid w:val="00B4663A"/>
    <w:rsid w:val="00B823AA"/>
    <w:rsid w:val="00BA45DB"/>
    <w:rsid w:val="00BF4184"/>
    <w:rsid w:val="00C0601E"/>
    <w:rsid w:val="00C31D30"/>
    <w:rsid w:val="00C70573"/>
    <w:rsid w:val="00C706A3"/>
    <w:rsid w:val="00C90F53"/>
    <w:rsid w:val="00CD350E"/>
    <w:rsid w:val="00CD3CFC"/>
    <w:rsid w:val="00CD6E39"/>
    <w:rsid w:val="00CF6E91"/>
    <w:rsid w:val="00D16F59"/>
    <w:rsid w:val="00D75F53"/>
    <w:rsid w:val="00D85B68"/>
    <w:rsid w:val="00E6004D"/>
    <w:rsid w:val="00E66027"/>
    <w:rsid w:val="00E81978"/>
    <w:rsid w:val="00F379B7"/>
    <w:rsid w:val="00F525FA"/>
    <w:rsid w:val="00F638F3"/>
    <w:rsid w:val="00F92E80"/>
    <w:rsid w:val="00FA3D5A"/>
    <w:rsid w:val="00FD2B1B"/>
    <w:rsid w:val="00FF2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5C27C1"/>
  <w15:chartTrackingRefBased/>
  <w15:docId w15:val="{F57EC3D3-AE4A-42CF-BB61-46175CC3FC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8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3F41"/>
    <w:rPr>
      <w:kern w:val="24"/>
    </w:rPr>
  </w:style>
  <w:style w:type="paragraph" w:styleId="Heading1">
    <w:name w:val="heading 1"/>
    <w:basedOn w:val="Normal"/>
    <w:next w:val="Normal"/>
    <w:link w:val="Heading1Char"/>
    <w:uiPriority w:val="4"/>
    <w:qFormat/>
    <w:rsid w:val="009A6A3B"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rsid w:val="009A6A3B"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4"/>
    <w:unhideWhenUsed/>
    <w:qFormat/>
    <w:rsid w:val="00C31D30"/>
    <w:pPr>
      <w:keepNext/>
      <w:keepLines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4"/>
    <w:unhideWhenUsed/>
    <w:qFormat/>
    <w:rsid w:val="00C31D30"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4"/>
    <w:unhideWhenUsed/>
    <w:qFormat/>
    <w:rsid w:val="00C31D30"/>
    <w:pPr>
      <w:keepNext/>
      <w:keepLines/>
      <w:outlineLvl w:val="4"/>
    </w:pPr>
    <w:rPr>
      <w:rFonts w:asciiTheme="majorHAnsi" w:eastAsiaTheme="majorEastAsia" w:hAnsiTheme="majorHAnsi" w:cstheme="majorBidi"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9A6A3B"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9A6A3B"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9A6A3B"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9A6A3B"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uiPriority w:val="2"/>
    <w:qFormat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Strong">
    <w:name w:val="Strong"/>
    <w:basedOn w:val="DefaultParagraphFont"/>
    <w:uiPriority w:val="22"/>
    <w:unhideWhenUsed/>
    <w:qFormat/>
    <w:rPr>
      <w:b w:val="0"/>
      <w:bCs w:val="0"/>
      <w:caps/>
      <w:smallCaps w:val="0"/>
    </w:rPr>
  </w:style>
  <w:style w:type="character" w:styleId="PlaceholderText">
    <w:name w:val="Placeholder Text"/>
    <w:basedOn w:val="DefaultParagraphFont"/>
    <w:uiPriority w:val="99"/>
    <w:semiHidden/>
    <w:rsid w:val="005D3A03"/>
    <w:rPr>
      <w:color w:val="404040" w:themeColor="text1" w:themeTint="BF"/>
    </w:rPr>
  </w:style>
  <w:style w:type="paragraph" w:styleId="NoSpacing">
    <w:name w:val="No Spacing"/>
    <w:aliases w:val="No Indent"/>
    <w:uiPriority w:val="3"/>
    <w:qFormat/>
    <w:pPr>
      <w:ind w:firstLine="0"/>
    </w:pPr>
  </w:style>
  <w:style w:type="character" w:customStyle="1" w:styleId="Heading1Char">
    <w:name w:val="Heading 1 Char"/>
    <w:basedOn w:val="DefaultParagraphFont"/>
    <w:link w:val="Heading1"/>
    <w:uiPriority w:val="4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2Char">
    <w:name w:val="Heading 2 Char"/>
    <w:basedOn w:val="DefaultParagraphFont"/>
    <w:link w:val="Heading2"/>
    <w:uiPriority w:val="4"/>
    <w:rPr>
      <w:rFonts w:asciiTheme="majorHAnsi" w:eastAsiaTheme="majorEastAsia" w:hAnsiTheme="majorHAnsi" w:cstheme="majorBidi"/>
      <w:b/>
      <w:bCs/>
      <w:kern w:val="24"/>
    </w:rPr>
  </w:style>
  <w:style w:type="paragraph" w:styleId="Title">
    <w:name w:val="Title"/>
    <w:basedOn w:val="Normal"/>
    <w:link w:val="TitleChar"/>
    <w:qFormat/>
    <w:pPr>
      <w:spacing w:before="2400"/>
      <w:ind w:firstLine="0"/>
      <w:contextualSpacing/>
      <w:jc w:val="center"/>
    </w:pPr>
    <w:rPr>
      <w:rFonts w:asciiTheme="majorHAnsi" w:eastAsiaTheme="majorEastAsia" w:hAnsiTheme="majorHAnsi" w:cstheme="majorBidi"/>
    </w:rPr>
  </w:style>
  <w:style w:type="character" w:customStyle="1" w:styleId="TitleChar">
    <w:name w:val="Title Char"/>
    <w:basedOn w:val="DefaultParagraphFont"/>
    <w:link w:val="Title"/>
    <w:rsid w:val="008C5323"/>
    <w:rPr>
      <w:rFonts w:asciiTheme="majorHAnsi" w:eastAsiaTheme="majorEastAsia" w:hAnsiTheme="majorHAnsi" w:cstheme="majorBidi"/>
      <w:kern w:val="24"/>
    </w:rPr>
  </w:style>
  <w:style w:type="character" w:styleId="Emphasis">
    <w:name w:val="Emphasis"/>
    <w:basedOn w:val="DefaultParagraphFont"/>
    <w:uiPriority w:val="4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4"/>
    <w:rsid w:val="00C31D30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4Char">
    <w:name w:val="Heading 4 Char"/>
    <w:basedOn w:val="DefaultParagraphFont"/>
    <w:link w:val="Heading4"/>
    <w:uiPriority w:val="4"/>
    <w:rsid w:val="00C31D30"/>
    <w:rPr>
      <w:rFonts w:asciiTheme="majorHAnsi" w:eastAsiaTheme="majorEastAsia" w:hAnsiTheme="majorHAnsi" w:cstheme="majorBidi"/>
      <w:b/>
      <w:bCs/>
      <w:i/>
      <w:iCs/>
      <w:kern w:val="24"/>
    </w:rPr>
  </w:style>
  <w:style w:type="character" w:customStyle="1" w:styleId="Heading5Char">
    <w:name w:val="Heading 5 Char"/>
    <w:basedOn w:val="DefaultParagraphFont"/>
    <w:link w:val="Heading5"/>
    <w:uiPriority w:val="4"/>
    <w:rsid w:val="00C31D30"/>
    <w:rPr>
      <w:rFonts w:asciiTheme="majorHAnsi" w:eastAsiaTheme="majorEastAsia" w:hAnsiTheme="majorHAnsi" w:cstheme="majorBidi"/>
      <w:i/>
      <w:iCs/>
      <w:kern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2002"/>
    <w:rPr>
      <w:rFonts w:ascii="Segoe UI" w:hAnsi="Segoe UI" w:cs="Segoe UI"/>
      <w:kern w:val="24"/>
      <w:sz w:val="22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rsid w:val="009A6A3B"/>
    <w:pPr>
      <w:pBdr>
        <w:top w:val="single" w:sz="2" w:space="10" w:color="595959" w:themeColor="text1" w:themeTint="A6" w:shadow="1"/>
        <w:left w:val="single" w:sz="2" w:space="10" w:color="595959" w:themeColor="text1" w:themeTint="A6" w:shadow="1"/>
        <w:bottom w:val="single" w:sz="2" w:space="10" w:color="595959" w:themeColor="text1" w:themeTint="A6" w:shadow="1"/>
        <w:right w:val="single" w:sz="2" w:space="10" w:color="595959" w:themeColor="text1" w:themeTint="A6" w:shadow="1"/>
      </w:pBdr>
      <w:ind w:left="1152" w:right="1152" w:firstLine="0"/>
    </w:pPr>
    <w:rPr>
      <w:i/>
      <w:iCs/>
      <w:color w:val="595959" w:themeColor="text1" w:themeTint="A6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FF2002"/>
    <w:pPr>
      <w:spacing w:after="120"/>
      <w:ind w:firstLine="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F2002"/>
    <w:rPr>
      <w:kern w:val="24"/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F2002"/>
    <w:pPr>
      <w:spacing w:after="120"/>
      <w:ind w:left="360" w:firstLine="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F2002"/>
    <w:rPr>
      <w:kern w:val="24"/>
      <w:sz w:val="22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F2002"/>
    <w:pPr>
      <w:spacing w:after="200" w:line="240" w:lineRule="auto"/>
      <w:ind w:firstLine="0"/>
    </w:pPr>
    <w:rPr>
      <w:i/>
      <w:iCs/>
      <w:color w:val="000000" w:themeColor="text2"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2002"/>
    <w:pPr>
      <w:spacing w:line="240" w:lineRule="auto"/>
      <w:ind w:firstLine="0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2002"/>
    <w:rPr>
      <w:kern w:val="24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F2002"/>
    <w:rPr>
      <w:rFonts w:ascii="Segoe UI" w:hAnsi="Segoe UI" w:cs="Segoe UI"/>
      <w:kern w:val="24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F2002"/>
    <w:pPr>
      <w:spacing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F2002"/>
    <w:rPr>
      <w:kern w:val="24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sid w:val="00FF2002"/>
    <w:pPr>
      <w:spacing w:line="240" w:lineRule="auto"/>
      <w:ind w:firstLine="0"/>
    </w:pPr>
    <w:rPr>
      <w:rFonts w:asciiTheme="majorHAnsi" w:eastAsiaTheme="majorEastAsia" w:hAnsiTheme="majorHAnsi" w:cstheme="majorBidi"/>
      <w:sz w:val="22"/>
      <w:szCs w:val="20"/>
    </w:rPr>
  </w:style>
  <w:style w:type="paragraph" w:styleId="Footer">
    <w:name w:val="footer"/>
    <w:basedOn w:val="Normal"/>
    <w:link w:val="FooterChar"/>
    <w:uiPriority w:val="99"/>
    <w:unhideWhenUsed/>
    <w:rsid w:val="008002C0"/>
    <w:pPr>
      <w:spacing w:line="240" w:lineRule="auto"/>
      <w:ind w:firstLine="0"/>
    </w:pPr>
  </w:style>
  <w:style w:type="character" w:customStyle="1" w:styleId="FooterChar">
    <w:name w:val="Footer Char"/>
    <w:basedOn w:val="DefaultParagraphFont"/>
    <w:link w:val="Footer"/>
    <w:uiPriority w:val="99"/>
    <w:rsid w:val="008002C0"/>
    <w:rPr>
      <w:kern w:val="24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2002"/>
    <w:rPr>
      <w:rFonts w:asciiTheme="majorHAnsi" w:eastAsiaTheme="majorEastAsia" w:hAnsiTheme="majorHAnsi" w:cstheme="majorBidi"/>
      <w:color w:val="272727" w:themeColor="text1" w:themeTint="D8"/>
      <w:kern w:val="24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2002"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2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5D3A03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5D3A03"/>
    <w:rPr>
      <w:i/>
      <w:iCs/>
      <w:color w:val="404040" w:themeColor="text1" w:themeTint="BF"/>
      <w:kern w:val="24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rsid w:val="00FF200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F2002"/>
    <w:rPr>
      <w:rFonts w:ascii="Consolas" w:hAnsi="Consolas" w:cs="Consolas"/>
      <w:kern w:val="24"/>
      <w:sz w:val="22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  <w:kern w:val="24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5"/>
    <w:unhideWhenUsed/>
    <w:qFormat/>
    <w:rPr>
      <w:vertAlign w:val="superscript"/>
    </w:rPr>
  </w:style>
  <w:style w:type="table" w:customStyle="1" w:styleId="APAReport">
    <w:name w:val="APA Report"/>
    <w:basedOn w:val="TableNormal"/>
    <w:uiPriority w:val="99"/>
    <w:rsid w:val="00BF4184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rPr>
        <w:rFonts w:asciiTheme="majorHAnsi" w:hAnsiTheme="majorHAnsi"/>
      </w:rPr>
      <w:tblPr/>
      <w:trPr>
        <w:tblHeader/>
      </w:trPr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39"/>
    <w:qFormat/>
    <w:pPr>
      <w:spacing w:before="240"/>
      <w:ind w:firstLine="0"/>
      <w:contextualSpacing/>
    </w:pPr>
  </w:style>
  <w:style w:type="table" w:styleId="PlainTable1">
    <w:name w:val="Plain Table 1"/>
    <w:basedOn w:val="TableNormal"/>
    <w:uiPriority w:val="41"/>
    <w:rsid w:val="00E6004D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FF2002"/>
    <w:rPr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qFormat/>
    <w:rsid w:val="00FF2002"/>
    <w:pPr>
      <w:spacing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F2002"/>
    <w:rPr>
      <w:kern w:val="24"/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5D3A03"/>
    <w:rPr>
      <w:i/>
      <w:iCs/>
      <w:color w:val="373737" w:themeColor="accent1" w:themeShade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BA45DB"/>
    <w:rPr>
      <w:b/>
      <w:bCs/>
      <w:caps w:val="0"/>
      <w:smallCaps/>
      <w:color w:val="595959" w:themeColor="text1" w:themeTint="A6"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A6A3B"/>
    <w:pPr>
      <w:spacing w:before="240"/>
      <w:ind w:firstLine="720"/>
      <w:jc w:val="left"/>
      <w:outlineLvl w:val="9"/>
    </w:pPr>
    <w:rPr>
      <w:bCs w:val="0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9A6A3B"/>
    <w:rPr>
      <w:color w:val="595959" w:themeColor="text1" w:themeTint="A6"/>
      <w:u w:val="single"/>
    </w:rPr>
  </w:style>
  <w:style w:type="paragraph" w:customStyle="1" w:styleId="Title2">
    <w:name w:val="Title 2"/>
    <w:basedOn w:val="Normal"/>
    <w:uiPriority w:val="1"/>
    <w:qFormat/>
    <w:rsid w:val="00B823AA"/>
    <w:pPr>
      <w:ind w:firstLine="0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00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60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71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0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4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5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96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5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0.png"/><Relationship Id="rId19" Type="http://schemas.openxmlformats.org/officeDocument/2006/relationships/image" Target="media/image10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ayan\AppData\Local\Microsoft\Office\16.0\DTS\en-US%7b13ABBD4A-EA01-4336-8A5B-41BAFF1874A2%7d\%7b9A2D61DD-3768-423E-BFD0-18EAD2779238%7dtf03982351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40DB3D2F223E4362BBC7327246F88C8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D1F68D-2993-4875-B72C-4B3660CFE2DB}"/>
      </w:docPartPr>
      <w:docPartBody>
        <w:p w:rsidR="003D5FF4" w:rsidRDefault="00900CF2">
          <w:pPr>
            <w:pStyle w:val="40DB3D2F223E4362BBC7327246F88C80"/>
          </w:pPr>
          <w:r>
            <w:t>[Title Here, up to 12 Words, on One to Two Lines]</w:t>
          </w:r>
        </w:p>
      </w:docPartBody>
    </w:docPart>
    <w:docPart>
      <w:docPartPr>
        <w:name w:val="F389D757A37D4818982E334744950E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F09C57-A478-46BE-8E32-9C9736588240}"/>
      </w:docPartPr>
      <w:docPartBody>
        <w:p w:rsidR="003D5FF4" w:rsidRDefault="00900CF2">
          <w:pPr>
            <w:pStyle w:val="F389D757A37D4818982E334744950EE6"/>
          </w:pPr>
          <w:r w:rsidRPr="005D3A03">
            <w:t>Figures title: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0CF2"/>
    <w:rsid w:val="000F17E3"/>
    <w:rsid w:val="003D5FF4"/>
    <w:rsid w:val="006B3955"/>
    <w:rsid w:val="00900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0DB3D2F223E4362BBC7327246F88C80">
    <w:name w:val="40DB3D2F223E4362BBC7327246F88C80"/>
  </w:style>
  <w:style w:type="character" w:styleId="Emphasis">
    <w:name w:val="Emphasis"/>
    <w:basedOn w:val="DefaultParagraphFont"/>
    <w:uiPriority w:val="4"/>
    <w:unhideWhenUsed/>
    <w:qFormat/>
    <w:rPr>
      <w:i/>
      <w:iCs/>
    </w:rPr>
  </w:style>
  <w:style w:type="paragraph" w:customStyle="1" w:styleId="F389D757A37D4818982E334744950EE6">
    <w:name w:val="F389D757A37D4818982E334744950EE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.</Abstract>
  <CompanyAddress/>
  <CompanyPhone/>
  <CompanyFax/>
  <CompanyEmail/>
</CoverPageProperties>
</file>

<file path=customXml/item2.xml><?xml version="1.0" encoding="utf-8"?>
<b:Sources xmlns:b="http://schemas.openxmlformats.org/officeDocument/2006/bibliography" SelectedStyle="\APASixthEditionOfficeOnline.xsl" StyleName="APA" Version="6">
  <b:Source>
    <b:Tag>Article</b:Tag>
    <b:SourceType>JournalArticle</b:SourceType>
    <b:Guid>{A9826F97-9AB6-4323-9880-F46D9FA5FDF4}</b:Guid>
    <b:Title>Article Title</b:Title>
    <b:Year>Year</b:Year>
    <b:JournalName>Journal Title</b:JournalName>
    <b:Pages>Pages From - To</b:Pages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1</b:RefOrder>
  </b:Source>
  <b:Source>
    <b:Tag>Last</b:Tag>
    <b:SourceType>Book</b:SourceType>
    <b:Guid>{60AAA012-579D-4CB3-B717-40E27E8995F9}</b:Guid>
    <b:Title>Book Title</b:Title>
    <b:Year>Year</b:Year>
    <b:City>City Name</b:City>
    <b:Publisher>Publisher Name</b:Publisher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2DBADFB-1DDD-494B-BD57-A57FFC80C6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{9A2D61DD-3768-423E-BFD0-18EAD2779238}tf03982351_win32</Template>
  <TotalTime>4</TotalTime>
  <Pages>10</Pages>
  <Words>315</Words>
  <Characters>1796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Digital Skills Final 
Project Report</vt:lpstr>
    </vt:vector>
  </TitlesOfParts>
  <Company/>
  <LinksUpToDate>false</LinksUpToDate>
  <CharactersWithSpaces>2107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Digital Skills Final 
Project Report</dc:title>
  <dc:subject/>
  <dc:creator>layan</dc:creator>
  <cp:keywords/>
  <dc:description/>
  <cp:lastModifiedBy>Layan Jaman</cp:lastModifiedBy>
  <cp:revision>4</cp:revision>
  <cp:lastPrinted>2020-12-06T19:12:00Z</cp:lastPrinted>
  <dcterms:created xsi:type="dcterms:W3CDTF">2020-12-07T12:12:00Z</dcterms:created>
  <dcterms:modified xsi:type="dcterms:W3CDTF">2020-12-07T12:18:00Z</dcterms:modified>
</cp:coreProperties>
</file>